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F92448F" w14:textId="79C34FF0" w:rsidR="000862E8" w:rsidRDefault="000862E8" w:rsidP="000862E8">
      <w:pPr>
        <w:pStyle w:val="Header"/>
        <w:spacing w:line="360" w:lineRule="auto"/>
        <w:jc w:val="center"/>
        <w:rPr>
          <w:b/>
          <w:color w:val="548DD4"/>
          <w:sz w:val="52"/>
          <w:szCs w:val="52"/>
          <w:lang w:val="en-US"/>
        </w:rPr>
      </w:pPr>
      <w:r>
        <w:rPr>
          <w:b/>
          <w:color w:val="548DD4"/>
          <w:sz w:val="52"/>
          <w:szCs w:val="52"/>
          <w:lang w:val="en-US"/>
        </w:rPr>
        <w:t>Đồ họa máy tính – lab-0</w:t>
      </w:r>
      <w:r w:rsidR="008D70E9">
        <w:rPr>
          <w:b/>
          <w:color w:val="548DD4"/>
          <w:sz w:val="52"/>
          <w:szCs w:val="52"/>
          <w:lang w:val="en-US"/>
        </w:rPr>
        <w:t>6</w:t>
      </w:r>
    </w:p>
    <w:p w14:paraId="095CFB31" w14:textId="77777777" w:rsidR="000862E8" w:rsidRDefault="000862E8" w:rsidP="000862E8">
      <w:pPr>
        <w:pStyle w:val="Header"/>
        <w:spacing w:line="360" w:lineRule="auto"/>
        <w:jc w:val="both"/>
        <w:rPr>
          <w:lang w:val="en-US"/>
        </w:rPr>
      </w:pPr>
    </w:p>
    <w:p w14:paraId="4F1D4717" w14:textId="6823D9FA" w:rsidR="000862E8" w:rsidRDefault="00BB1153" w:rsidP="000862E8">
      <w:pPr>
        <w:pStyle w:val="Heading1"/>
        <w:numPr>
          <w:ilvl w:val="0"/>
          <w:numId w:val="0"/>
        </w:numPr>
        <w:shd w:val="clear" w:color="auto" w:fill="FFFFFF"/>
        <w:spacing w:before="0" w:after="0"/>
        <w:ind w:left="714" w:hanging="357"/>
        <w:jc w:val="center"/>
        <w:textAlignment w:val="baseline"/>
        <w:rPr>
          <w:color w:val="E36C0A"/>
          <w:sz w:val="36"/>
          <w:szCs w:val="36"/>
          <w:lang w:val="en-US"/>
        </w:rPr>
      </w:pPr>
      <w:r>
        <w:rPr>
          <w:color w:val="E36C0A"/>
          <w:sz w:val="36"/>
          <w:szCs w:val="36"/>
          <w:lang w:val="en-US"/>
        </w:rPr>
        <w:t>Xử lý ảnh với OpenCV</w:t>
      </w:r>
      <w:r w:rsidR="008D70E9">
        <w:rPr>
          <w:color w:val="E36C0A"/>
          <w:sz w:val="36"/>
          <w:szCs w:val="36"/>
          <w:lang w:val="en-US"/>
        </w:rPr>
        <w:t>-</w:t>
      </w:r>
      <w:r w:rsidR="003C55B8">
        <w:rPr>
          <w:color w:val="E36C0A"/>
          <w:sz w:val="36"/>
          <w:szCs w:val="36"/>
          <w:lang w:val="en-US"/>
        </w:rPr>
        <w:t>Xoay ảnh-Điều chỉnh độ sáng</w:t>
      </w:r>
    </w:p>
    <w:p w14:paraId="313D115A" w14:textId="77777777" w:rsidR="000862E8" w:rsidRDefault="000862E8" w:rsidP="000862E8">
      <w:pPr>
        <w:pStyle w:val="Header"/>
        <w:spacing w:line="360" w:lineRule="auto"/>
        <w:jc w:val="center"/>
        <w:rPr>
          <w:lang w:val="en-US"/>
        </w:rPr>
      </w:pPr>
    </w:p>
    <w:p w14:paraId="0ECF74ED" w14:textId="77777777" w:rsidR="000862E8" w:rsidRDefault="000862E8" w:rsidP="000862E8">
      <w:pPr>
        <w:spacing w:line="360" w:lineRule="auto"/>
        <w:jc w:val="both"/>
        <w:rPr>
          <w:lang w:val="en-US"/>
        </w:rPr>
      </w:pPr>
      <w:r>
        <w:rPr>
          <w:b/>
          <w:color w:val="FF0000"/>
          <w:lang w:val="en-US"/>
        </w:rPr>
        <w:sym w:font="Wingdings" w:char="F0FE"/>
      </w:r>
      <w:r>
        <w:rPr>
          <w:b/>
          <w:color w:val="FF0000"/>
          <w:lang w:val="en-US"/>
        </w:rPr>
        <w:t xml:space="preserve"> Bài tập cá nhân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sym w:font="Wingdings" w:char="F0A8"/>
      </w:r>
      <w:r>
        <w:rPr>
          <w:lang w:val="en-US"/>
        </w:rPr>
        <w:t xml:space="preserve"> Bài tập nhóm</w:t>
      </w:r>
    </w:p>
    <w:p w14:paraId="47C569A9" w14:textId="77777777" w:rsidR="000862E8" w:rsidRDefault="000862E8" w:rsidP="000862E8">
      <w:pPr>
        <w:spacing w:line="360" w:lineRule="auto"/>
        <w:jc w:val="both"/>
        <w:rPr>
          <w:lang w:val="en-US"/>
        </w:rPr>
      </w:pPr>
      <w:r>
        <w:rPr>
          <w:lang w:val="en-US"/>
        </w:rPr>
        <w:sym w:font="Wingdings" w:char="F0A8"/>
      </w:r>
      <w:r>
        <w:rPr>
          <w:lang w:val="en-US"/>
        </w:rPr>
        <w:t xml:space="preserve"> Bài tập tự luyện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b/>
          <w:color w:val="FF0000"/>
          <w:lang w:val="en-US"/>
        </w:rPr>
        <w:sym w:font="Wingdings" w:char="F0FE"/>
      </w:r>
      <w:r>
        <w:rPr>
          <w:b/>
          <w:color w:val="FF0000"/>
          <w:lang w:val="en-US"/>
        </w:rPr>
        <w:t xml:space="preserve"> Bài tập cần nộp</w:t>
      </w:r>
    </w:p>
    <w:p w14:paraId="7B734FC2" w14:textId="77777777" w:rsidR="000862E8" w:rsidRDefault="000862E8" w:rsidP="000862E8">
      <w:pPr>
        <w:spacing w:line="360" w:lineRule="auto"/>
        <w:jc w:val="both"/>
        <w:rPr>
          <w:lang w:val="en-US"/>
        </w:rPr>
      </w:pPr>
    </w:p>
    <w:p w14:paraId="11C7BDBD" w14:textId="77777777" w:rsidR="000862E8" w:rsidRDefault="000862E8" w:rsidP="000862E8">
      <w:pPr>
        <w:spacing w:line="360" w:lineRule="auto"/>
        <w:ind w:left="0" w:firstLine="0"/>
        <w:jc w:val="both"/>
        <w:rPr>
          <w:lang w:val="en-US"/>
        </w:rPr>
      </w:pPr>
    </w:p>
    <w:p w14:paraId="36C6C3AB" w14:textId="77777777" w:rsidR="000862E8" w:rsidRDefault="000862E8" w:rsidP="000862E8">
      <w:pPr>
        <w:pStyle w:val="TOCHeading"/>
      </w:pPr>
      <w:r>
        <w:rPr>
          <w:b w:val="0"/>
          <w:bCs w:val="0"/>
        </w:rPr>
        <w:br w:type="page"/>
      </w:r>
      <w:r>
        <w:lastRenderedPageBreak/>
        <w:t>Mục lục:</w:t>
      </w:r>
    </w:p>
    <w:p w14:paraId="024D3FF5" w14:textId="77777777" w:rsidR="000862E8" w:rsidRDefault="000862E8" w:rsidP="000862E8">
      <w:pPr>
        <w:pStyle w:val="TOC1"/>
        <w:tabs>
          <w:tab w:val="right" w:leader="underscore" w:pos="9350"/>
        </w:tabs>
        <w:rPr>
          <w:rFonts w:cs="Times New Roman"/>
          <w:b w:val="0"/>
          <w:bCs w:val="0"/>
          <w:i w:val="0"/>
          <w:iCs w:val="0"/>
          <w:noProof/>
          <w:sz w:val="22"/>
          <w:szCs w:val="22"/>
          <w:lang w:val="en-US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\o "1-3" \h \z \u </w:instrText>
      </w:r>
      <w:r>
        <w:rPr>
          <w:rFonts w:ascii="Arial" w:hAnsi="Arial" w:cs="Arial"/>
        </w:rPr>
        <w:fldChar w:fldCharType="separate"/>
      </w:r>
      <w:hyperlink r:id="rId8" w:anchor="_Toc39830833" w:history="1">
        <w:r>
          <w:rPr>
            <w:rStyle w:val="Hyperlink"/>
            <w:noProof/>
            <w:lang w:val="en-US"/>
          </w:rPr>
          <w:t>1.</w:t>
        </w:r>
        <w:r>
          <w:rPr>
            <w:rStyle w:val="Hyperlink"/>
            <w:rFonts w:cs="Times New Roman"/>
            <w:b w:val="0"/>
            <w:bCs w:val="0"/>
            <w:i w:val="0"/>
            <w:iCs w:val="0"/>
            <w:noProof/>
            <w:sz w:val="22"/>
            <w:szCs w:val="22"/>
            <w:lang w:val="en-US"/>
          </w:rPr>
          <w:tab/>
        </w:r>
        <w:r>
          <w:rPr>
            <w:rStyle w:val="Hyperlink"/>
            <w:noProof/>
            <w:lang w:val="en-US"/>
          </w:rPr>
          <w:t>Qui định về việc nộp bài:</w:t>
        </w:r>
        <w:r>
          <w:rPr>
            <w:rStyle w:val="Hyperlink"/>
            <w:noProof/>
            <w:webHidden/>
          </w:rPr>
          <w:tab/>
        </w:r>
        <w:r>
          <w:rPr>
            <w:rStyle w:val="Hyperlink"/>
            <w:noProof/>
            <w:webHidden/>
          </w:rPr>
          <w:fldChar w:fldCharType="begin"/>
        </w:r>
        <w:r>
          <w:rPr>
            <w:rStyle w:val="Hyperlink"/>
            <w:noProof/>
            <w:webHidden/>
          </w:rPr>
          <w:instrText xml:space="preserve"> PAGEREF _Toc39830833 \h </w:instrText>
        </w:r>
        <w:r>
          <w:rPr>
            <w:rStyle w:val="Hyperlink"/>
            <w:noProof/>
            <w:webHidden/>
          </w:rPr>
        </w:r>
        <w:r>
          <w:rPr>
            <w:rStyle w:val="Hyperlink"/>
            <w:noProof/>
            <w:webHidden/>
          </w:rPr>
          <w:fldChar w:fldCharType="separate"/>
        </w:r>
        <w:r>
          <w:rPr>
            <w:rStyle w:val="Hyperlink"/>
            <w:noProof/>
            <w:webHidden/>
          </w:rPr>
          <w:t>2</w:t>
        </w:r>
        <w:r>
          <w:rPr>
            <w:rStyle w:val="Hyperlink"/>
            <w:noProof/>
            <w:webHidden/>
          </w:rPr>
          <w:fldChar w:fldCharType="end"/>
        </w:r>
      </w:hyperlink>
    </w:p>
    <w:p w14:paraId="689B3C65" w14:textId="77777777" w:rsidR="000862E8" w:rsidRDefault="00976DFE" w:rsidP="000862E8">
      <w:pPr>
        <w:pStyle w:val="TOC2"/>
        <w:tabs>
          <w:tab w:val="right" w:leader="underscore" w:pos="9350"/>
        </w:tabs>
        <w:rPr>
          <w:rFonts w:cs="Times New Roman"/>
          <w:b w:val="0"/>
          <w:bCs w:val="0"/>
          <w:noProof/>
          <w:lang w:val="en-US"/>
        </w:rPr>
      </w:pPr>
      <w:hyperlink r:id="rId9" w:anchor="_Toc39830834" w:history="1">
        <w:r w:rsidR="000862E8">
          <w:rPr>
            <w:rStyle w:val="Hyperlink"/>
            <w:noProof/>
            <w:lang w:val="en-US"/>
          </w:rPr>
          <w:t>1.1</w:t>
        </w:r>
        <w:r w:rsidR="000862E8">
          <w:rPr>
            <w:rStyle w:val="Hyperlink"/>
            <w:rFonts w:cs="Times New Roman"/>
            <w:b w:val="0"/>
            <w:bCs w:val="0"/>
            <w:noProof/>
            <w:lang w:val="en-US"/>
          </w:rPr>
          <w:tab/>
        </w:r>
        <w:r w:rsidR="000862E8">
          <w:rPr>
            <w:rStyle w:val="Hyperlink"/>
            <w:noProof/>
            <w:lang w:val="en-US"/>
          </w:rPr>
          <w:t>Thời hạn nộp bài:</w:t>
        </w:r>
        <w:r w:rsidR="000862E8">
          <w:rPr>
            <w:rStyle w:val="Hyperlink"/>
            <w:noProof/>
            <w:webHidden/>
          </w:rPr>
          <w:tab/>
        </w:r>
        <w:r w:rsidR="000862E8">
          <w:rPr>
            <w:rStyle w:val="Hyperlink"/>
            <w:noProof/>
            <w:webHidden/>
          </w:rPr>
          <w:fldChar w:fldCharType="begin"/>
        </w:r>
        <w:r w:rsidR="000862E8">
          <w:rPr>
            <w:rStyle w:val="Hyperlink"/>
            <w:noProof/>
            <w:webHidden/>
          </w:rPr>
          <w:instrText xml:space="preserve"> PAGEREF _Toc39830834 \h </w:instrText>
        </w:r>
        <w:r w:rsidR="000862E8">
          <w:rPr>
            <w:rStyle w:val="Hyperlink"/>
            <w:noProof/>
            <w:webHidden/>
          </w:rPr>
        </w:r>
        <w:r w:rsidR="000862E8">
          <w:rPr>
            <w:rStyle w:val="Hyperlink"/>
            <w:noProof/>
            <w:webHidden/>
          </w:rPr>
          <w:fldChar w:fldCharType="separate"/>
        </w:r>
        <w:r w:rsidR="000862E8">
          <w:rPr>
            <w:rStyle w:val="Hyperlink"/>
            <w:noProof/>
            <w:webHidden/>
          </w:rPr>
          <w:t>2</w:t>
        </w:r>
        <w:r w:rsidR="000862E8">
          <w:rPr>
            <w:rStyle w:val="Hyperlink"/>
            <w:noProof/>
            <w:webHidden/>
          </w:rPr>
          <w:fldChar w:fldCharType="end"/>
        </w:r>
      </w:hyperlink>
    </w:p>
    <w:p w14:paraId="2668D6D9" w14:textId="77777777" w:rsidR="000862E8" w:rsidRDefault="00976DFE" w:rsidP="000862E8">
      <w:pPr>
        <w:pStyle w:val="TOC2"/>
        <w:tabs>
          <w:tab w:val="right" w:leader="underscore" w:pos="9350"/>
        </w:tabs>
        <w:rPr>
          <w:rFonts w:cs="Times New Roman"/>
          <w:b w:val="0"/>
          <w:bCs w:val="0"/>
          <w:noProof/>
          <w:lang w:val="en-US"/>
        </w:rPr>
      </w:pPr>
      <w:hyperlink r:id="rId10" w:anchor="_Toc39830835" w:history="1">
        <w:r w:rsidR="000862E8">
          <w:rPr>
            <w:rStyle w:val="Hyperlink"/>
            <w:noProof/>
            <w:lang w:val="en-US"/>
          </w:rPr>
          <w:t>1.2</w:t>
        </w:r>
        <w:r w:rsidR="000862E8">
          <w:rPr>
            <w:rStyle w:val="Hyperlink"/>
            <w:rFonts w:cs="Times New Roman"/>
            <w:b w:val="0"/>
            <w:bCs w:val="0"/>
            <w:noProof/>
            <w:lang w:val="en-US"/>
          </w:rPr>
          <w:tab/>
        </w:r>
        <w:r w:rsidR="000862E8">
          <w:rPr>
            <w:rStyle w:val="Hyperlink"/>
            <w:noProof/>
            <w:lang w:val="en-US"/>
          </w:rPr>
          <w:t>Cách nộp: nộp qua hệ thống courses.uit.edu.vn</w:t>
        </w:r>
        <w:r w:rsidR="000862E8">
          <w:rPr>
            <w:rStyle w:val="Hyperlink"/>
            <w:noProof/>
            <w:webHidden/>
          </w:rPr>
          <w:tab/>
        </w:r>
        <w:r w:rsidR="000862E8">
          <w:rPr>
            <w:rStyle w:val="Hyperlink"/>
            <w:noProof/>
            <w:webHidden/>
          </w:rPr>
          <w:fldChar w:fldCharType="begin"/>
        </w:r>
        <w:r w:rsidR="000862E8">
          <w:rPr>
            <w:rStyle w:val="Hyperlink"/>
            <w:noProof/>
            <w:webHidden/>
          </w:rPr>
          <w:instrText xml:space="preserve"> PAGEREF _Toc39830835 \h </w:instrText>
        </w:r>
        <w:r w:rsidR="000862E8">
          <w:rPr>
            <w:rStyle w:val="Hyperlink"/>
            <w:noProof/>
            <w:webHidden/>
          </w:rPr>
        </w:r>
        <w:r w:rsidR="000862E8">
          <w:rPr>
            <w:rStyle w:val="Hyperlink"/>
            <w:noProof/>
            <w:webHidden/>
          </w:rPr>
          <w:fldChar w:fldCharType="separate"/>
        </w:r>
        <w:r w:rsidR="000862E8">
          <w:rPr>
            <w:rStyle w:val="Hyperlink"/>
            <w:noProof/>
            <w:webHidden/>
          </w:rPr>
          <w:t>2</w:t>
        </w:r>
        <w:r w:rsidR="000862E8">
          <w:rPr>
            <w:rStyle w:val="Hyperlink"/>
            <w:noProof/>
            <w:webHidden/>
          </w:rPr>
          <w:fldChar w:fldCharType="end"/>
        </w:r>
      </w:hyperlink>
    </w:p>
    <w:p w14:paraId="1F06F962" w14:textId="77777777" w:rsidR="000862E8" w:rsidRDefault="00976DFE" w:rsidP="000862E8">
      <w:pPr>
        <w:pStyle w:val="TOC2"/>
        <w:tabs>
          <w:tab w:val="right" w:leader="underscore" w:pos="9350"/>
        </w:tabs>
        <w:rPr>
          <w:rFonts w:cs="Times New Roman"/>
          <w:b w:val="0"/>
          <w:bCs w:val="0"/>
          <w:noProof/>
          <w:lang w:val="en-US"/>
        </w:rPr>
      </w:pPr>
      <w:hyperlink r:id="rId11" w:anchor="_Toc39830836" w:history="1">
        <w:r w:rsidR="000862E8">
          <w:rPr>
            <w:rStyle w:val="Hyperlink"/>
            <w:noProof/>
            <w:lang w:val="en-US"/>
          </w:rPr>
          <w:t>1.3</w:t>
        </w:r>
        <w:r w:rsidR="000862E8">
          <w:rPr>
            <w:rStyle w:val="Hyperlink"/>
            <w:rFonts w:cs="Times New Roman"/>
            <w:b w:val="0"/>
            <w:bCs w:val="0"/>
            <w:noProof/>
            <w:lang w:val="en-US"/>
          </w:rPr>
          <w:tab/>
        </w:r>
        <w:r w:rsidR="000862E8">
          <w:rPr>
            <w:rStyle w:val="Hyperlink"/>
            <w:noProof/>
            <w:lang w:val="en-US"/>
          </w:rPr>
          <w:t>Bài làm được nén lại thành một tập tin ( .zip hoặc .rar ) MSSV.zip ( hoặc .rar )</w:t>
        </w:r>
        <w:r w:rsidR="000862E8">
          <w:rPr>
            <w:rStyle w:val="Hyperlink"/>
            <w:noProof/>
            <w:webHidden/>
          </w:rPr>
          <w:tab/>
        </w:r>
        <w:r w:rsidR="000862E8">
          <w:rPr>
            <w:rStyle w:val="Hyperlink"/>
            <w:noProof/>
            <w:webHidden/>
          </w:rPr>
          <w:fldChar w:fldCharType="begin"/>
        </w:r>
        <w:r w:rsidR="000862E8">
          <w:rPr>
            <w:rStyle w:val="Hyperlink"/>
            <w:noProof/>
            <w:webHidden/>
          </w:rPr>
          <w:instrText xml:space="preserve"> PAGEREF _Toc39830836 \h </w:instrText>
        </w:r>
        <w:r w:rsidR="000862E8">
          <w:rPr>
            <w:rStyle w:val="Hyperlink"/>
            <w:noProof/>
            <w:webHidden/>
          </w:rPr>
        </w:r>
        <w:r w:rsidR="000862E8">
          <w:rPr>
            <w:rStyle w:val="Hyperlink"/>
            <w:noProof/>
            <w:webHidden/>
          </w:rPr>
          <w:fldChar w:fldCharType="separate"/>
        </w:r>
        <w:r w:rsidR="000862E8">
          <w:rPr>
            <w:rStyle w:val="Hyperlink"/>
            <w:noProof/>
            <w:webHidden/>
          </w:rPr>
          <w:t>2</w:t>
        </w:r>
        <w:r w:rsidR="000862E8">
          <w:rPr>
            <w:rStyle w:val="Hyperlink"/>
            <w:noProof/>
            <w:webHidden/>
          </w:rPr>
          <w:fldChar w:fldCharType="end"/>
        </w:r>
      </w:hyperlink>
    </w:p>
    <w:p w14:paraId="6999E111" w14:textId="77777777" w:rsidR="000862E8" w:rsidRDefault="00976DFE" w:rsidP="000862E8">
      <w:pPr>
        <w:pStyle w:val="TOC1"/>
        <w:tabs>
          <w:tab w:val="right" w:leader="underscore" w:pos="9350"/>
        </w:tabs>
        <w:rPr>
          <w:rFonts w:cs="Times New Roman"/>
          <w:b w:val="0"/>
          <w:bCs w:val="0"/>
          <w:i w:val="0"/>
          <w:iCs w:val="0"/>
          <w:noProof/>
          <w:sz w:val="22"/>
          <w:szCs w:val="22"/>
          <w:lang w:val="en-US"/>
        </w:rPr>
      </w:pPr>
      <w:hyperlink r:id="rId12" w:anchor="_Toc39830837" w:history="1">
        <w:r w:rsidR="000862E8">
          <w:rPr>
            <w:rStyle w:val="Hyperlink"/>
            <w:noProof/>
            <w:lang w:val="en-US"/>
          </w:rPr>
          <w:t>2.</w:t>
        </w:r>
        <w:r w:rsidR="000862E8">
          <w:rPr>
            <w:rStyle w:val="Hyperlink"/>
            <w:rFonts w:cs="Times New Roman"/>
            <w:b w:val="0"/>
            <w:bCs w:val="0"/>
            <w:i w:val="0"/>
            <w:iCs w:val="0"/>
            <w:noProof/>
            <w:sz w:val="22"/>
            <w:szCs w:val="22"/>
            <w:lang w:val="en-US"/>
          </w:rPr>
          <w:tab/>
        </w:r>
        <w:r w:rsidR="000862E8">
          <w:rPr>
            <w:rStyle w:val="Hyperlink"/>
            <w:noProof/>
            <w:lang w:val="en-US"/>
          </w:rPr>
          <w:t>Nội dung:</w:t>
        </w:r>
        <w:r w:rsidR="000862E8">
          <w:rPr>
            <w:rStyle w:val="Hyperlink"/>
            <w:noProof/>
            <w:webHidden/>
          </w:rPr>
          <w:tab/>
        </w:r>
        <w:r w:rsidR="000862E8">
          <w:rPr>
            <w:rStyle w:val="Hyperlink"/>
            <w:noProof/>
            <w:webHidden/>
          </w:rPr>
          <w:fldChar w:fldCharType="begin"/>
        </w:r>
        <w:r w:rsidR="000862E8">
          <w:rPr>
            <w:rStyle w:val="Hyperlink"/>
            <w:noProof/>
            <w:webHidden/>
          </w:rPr>
          <w:instrText xml:space="preserve"> PAGEREF _Toc39830837 \h </w:instrText>
        </w:r>
        <w:r w:rsidR="000862E8">
          <w:rPr>
            <w:rStyle w:val="Hyperlink"/>
            <w:noProof/>
            <w:webHidden/>
          </w:rPr>
        </w:r>
        <w:r w:rsidR="000862E8">
          <w:rPr>
            <w:rStyle w:val="Hyperlink"/>
            <w:noProof/>
            <w:webHidden/>
          </w:rPr>
          <w:fldChar w:fldCharType="separate"/>
        </w:r>
        <w:r w:rsidR="000862E8">
          <w:rPr>
            <w:rStyle w:val="Hyperlink"/>
            <w:noProof/>
            <w:webHidden/>
          </w:rPr>
          <w:t>2</w:t>
        </w:r>
        <w:r w:rsidR="000862E8">
          <w:rPr>
            <w:rStyle w:val="Hyperlink"/>
            <w:noProof/>
            <w:webHidden/>
          </w:rPr>
          <w:fldChar w:fldCharType="end"/>
        </w:r>
      </w:hyperlink>
    </w:p>
    <w:p w14:paraId="4F5C396B" w14:textId="77777777" w:rsidR="000862E8" w:rsidRDefault="000862E8" w:rsidP="000862E8">
      <w:pPr>
        <w:ind w:left="1071"/>
      </w:pPr>
      <w:r>
        <w:rPr>
          <w:rFonts w:ascii="Arial" w:hAnsi="Arial" w:cs="Arial"/>
        </w:rPr>
        <w:fldChar w:fldCharType="end"/>
      </w:r>
    </w:p>
    <w:p w14:paraId="20139B75" w14:textId="77777777" w:rsidR="000862E8" w:rsidRDefault="000862E8" w:rsidP="000862E8">
      <w:pPr>
        <w:spacing w:line="360" w:lineRule="auto"/>
        <w:jc w:val="both"/>
        <w:rPr>
          <w:lang w:val="en-US"/>
        </w:rPr>
      </w:pPr>
    </w:p>
    <w:p w14:paraId="2B3FAC53" w14:textId="77777777" w:rsidR="000862E8" w:rsidRDefault="000862E8" w:rsidP="000862E8">
      <w:pPr>
        <w:pStyle w:val="Heading1"/>
        <w:numPr>
          <w:ilvl w:val="0"/>
          <w:numId w:val="15"/>
        </w:numPr>
        <w:spacing w:line="360" w:lineRule="auto"/>
        <w:jc w:val="both"/>
        <w:rPr>
          <w:color w:val="4F81BD"/>
          <w:lang w:val="en-US"/>
        </w:rPr>
      </w:pPr>
      <w:bookmarkStart w:id="0" w:name="_Toc39830833"/>
      <w:bookmarkStart w:id="1" w:name="_Toc307555326"/>
      <w:bookmarkStart w:id="2" w:name="_Toc267862722"/>
      <w:r>
        <w:rPr>
          <w:color w:val="4F81BD"/>
          <w:lang w:val="en-US"/>
        </w:rPr>
        <w:t>Qui định về việc nộp bài:</w:t>
      </w:r>
      <w:bookmarkEnd w:id="0"/>
      <w:bookmarkEnd w:id="1"/>
      <w:bookmarkEnd w:id="2"/>
    </w:p>
    <w:p w14:paraId="44C2B74E" w14:textId="77777777" w:rsidR="000862E8" w:rsidRDefault="000862E8" w:rsidP="000862E8">
      <w:pPr>
        <w:pStyle w:val="Heading2"/>
        <w:numPr>
          <w:ilvl w:val="1"/>
          <w:numId w:val="15"/>
        </w:numPr>
        <w:spacing w:line="360" w:lineRule="auto"/>
        <w:jc w:val="both"/>
        <w:rPr>
          <w:lang w:val="en-US"/>
        </w:rPr>
      </w:pPr>
      <w:bookmarkStart w:id="3" w:name="_Toc39830834"/>
      <w:bookmarkStart w:id="4" w:name="_Toc307555327"/>
      <w:bookmarkStart w:id="5" w:name="_Toc267862723"/>
      <w:r>
        <w:rPr>
          <w:lang w:val="en-US"/>
        </w:rPr>
        <w:t>Thời hạn nộp bài:</w:t>
      </w:r>
      <w:bookmarkEnd w:id="3"/>
      <w:bookmarkEnd w:id="4"/>
      <w:r>
        <w:rPr>
          <w:lang w:val="en-US"/>
        </w:rPr>
        <w:t xml:space="preserve"> </w:t>
      </w:r>
      <w:bookmarkEnd w:id="5"/>
      <w:r>
        <w:rPr>
          <w:lang w:val="en-US"/>
        </w:rPr>
        <w:t xml:space="preserve"> </w:t>
      </w:r>
    </w:p>
    <w:p w14:paraId="7CFF0C4A" w14:textId="77777777" w:rsidR="000862E8" w:rsidRDefault="000862E8" w:rsidP="000862E8">
      <w:pPr>
        <w:numPr>
          <w:ilvl w:val="0"/>
          <w:numId w:val="17"/>
        </w:numPr>
        <w:rPr>
          <w:lang w:val="en-US"/>
        </w:rPr>
      </w:pPr>
      <w:r>
        <w:rPr>
          <w:lang w:val="en-US"/>
        </w:rPr>
        <w:t>Sau buổi thực hành – 01 tuần</w:t>
      </w:r>
    </w:p>
    <w:p w14:paraId="5F8774BB" w14:textId="77777777" w:rsidR="000862E8" w:rsidRDefault="000862E8" w:rsidP="000862E8">
      <w:pPr>
        <w:pStyle w:val="Heading2"/>
        <w:numPr>
          <w:ilvl w:val="1"/>
          <w:numId w:val="15"/>
        </w:numPr>
        <w:spacing w:line="360" w:lineRule="auto"/>
        <w:jc w:val="both"/>
        <w:rPr>
          <w:lang w:val="en-US"/>
        </w:rPr>
      </w:pPr>
      <w:bookmarkStart w:id="6" w:name="_Toc307555328"/>
      <w:bookmarkStart w:id="7" w:name="_Toc267862724"/>
      <w:bookmarkStart w:id="8" w:name="_Toc39830835"/>
      <w:r>
        <w:rPr>
          <w:lang w:val="en-US"/>
        </w:rPr>
        <w:t xml:space="preserve">Cách nộp: </w:t>
      </w:r>
      <w:bookmarkEnd w:id="6"/>
      <w:bookmarkEnd w:id="7"/>
      <w:r>
        <w:rPr>
          <w:lang w:val="en-US"/>
        </w:rPr>
        <w:t>nộp qua hệ thống courses.uit.edu.vn</w:t>
      </w:r>
      <w:bookmarkEnd w:id="8"/>
    </w:p>
    <w:p w14:paraId="6A9621E4" w14:textId="77777777" w:rsidR="000862E8" w:rsidRDefault="000862E8" w:rsidP="000862E8">
      <w:pPr>
        <w:pStyle w:val="Heading2"/>
        <w:numPr>
          <w:ilvl w:val="1"/>
          <w:numId w:val="15"/>
        </w:numPr>
        <w:spacing w:line="360" w:lineRule="auto"/>
        <w:jc w:val="both"/>
        <w:rPr>
          <w:lang w:val="en-US"/>
        </w:rPr>
      </w:pPr>
      <w:bookmarkStart w:id="9" w:name="_Toc267862725"/>
      <w:bookmarkStart w:id="10" w:name="_Toc39830836"/>
      <w:bookmarkStart w:id="11" w:name="_Toc307555329"/>
      <w:r>
        <w:rPr>
          <w:lang w:val="en-US"/>
        </w:rPr>
        <w:t>Bài làm được nén lại thành một tập tin ( .zip hoặc .rar )</w:t>
      </w:r>
      <w:bookmarkEnd w:id="9"/>
      <w:r>
        <w:rPr>
          <w:lang w:val="en-US"/>
        </w:rPr>
        <w:t xml:space="preserve"> MSSV.zip ( hoặc .rar )</w:t>
      </w:r>
      <w:bookmarkEnd w:id="10"/>
      <w:bookmarkEnd w:id="11"/>
    </w:p>
    <w:p w14:paraId="1C9F209D" w14:textId="77777777" w:rsidR="000862E8" w:rsidRDefault="000862E8" w:rsidP="000862E8">
      <w:pPr>
        <w:rPr>
          <w:lang w:val="en-US"/>
        </w:rPr>
      </w:pPr>
      <w:r>
        <w:rPr>
          <w:lang w:val="en-US"/>
        </w:rPr>
        <w:t>Bài nộp bao gồm 2 phần :</w:t>
      </w:r>
    </w:p>
    <w:p w14:paraId="1FB2F962" w14:textId="77777777" w:rsidR="000862E8" w:rsidRDefault="000862E8" w:rsidP="000862E8">
      <w:pPr>
        <w:rPr>
          <w:lang w:val="en-US"/>
        </w:rPr>
      </w:pPr>
    </w:p>
    <w:p w14:paraId="3015EFFB" w14:textId="77777777" w:rsidR="000862E8" w:rsidRDefault="000862E8" w:rsidP="000862E8">
      <w:pPr>
        <w:numPr>
          <w:ilvl w:val="0"/>
          <w:numId w:val="18"/>
        </w:numPr>
        <w:rPr>
          <w:lang w:val="fr-FR"/>
        </w:rPr>
      </w:pPr>
      <w:r>
        <w:rPr>
          <w:lang w:val="fr-FR"/>
        </w:rPr>
        <w:t xml:space="preserve">Source : source code và thư viện sử dụng </w:t>
      </w:r>
    </w:p>
    <w:p w14:paraId="54A43FAE" w14:textId="77777777" w:rsidR="000862E8" w:rsidRDefault="000862E8" w:rsidP="000862E8">
      <w:pPr>
        <w:numPr>
          <w:ilvl w:val="0"/>
          <w:numId w:val="18"/>
        </w:numPr>
        <w:rPr>
          <w:lang w:val="fr-FR"/>
        </w:rPr>
      </w:pPr>
      <w:r>
        <w:rPr>
          <w:lang w:val="fr-FR"/>
        </w:rPr>
        <w:t>Release : chứa file thực thi exe.</w:t>
      </w:r>
    </w:p>
    <w:p w14:paraId="3166F46A" w14:textId="25869E9C" w:rsidR="008D70E9" w:rsidRDefault="000862E8" w:rsidP="008D70E9">
      <w:pPr>
        <w:pStyle w:val="Heading1"/>
        <w:numPr>
          <w:ilvl w:val="0"/>
          <w:numId w:val="15"/>
        </w:numPr>
        <w:rPr>
          <w:lang w:val="en-US"/>
        </w:rPr>
      </w:pPr>
      <w:bookmarkStart w:id="12" w:name="_Toc39830837"/>
      <w:bookmarkStart w:id="13" w:name="_Toc307555330"/>
      <w:r>
        <w:rPr>
          <w:lang w:val="en-US"/>
        </w:rPr>
        <w:t>Nội dung</w:t>
      </w:r>
      <w:bookmarkEnd w:id="12"/>
      <w:bookmarkEnd w:id="13"/>
      <w:r w:rsidR="008D70E9">
        <w:rPr>
          <w:lang w:val="en-US"/>
        </w:rPr>
        <w:t>:</w:t>
      </w:r>
    </w:p>
    <w:p w14:paraId="387F8430" w14:textId="11FAE24C" w:rsidR="003C55B8" w:rsidRPr="003C55B8" w:rsidRDefault="003C55B8" w:rsidP="003C55B8">
      <w:pPr>
        <w:pStyle w:val="Heading2"/>
        <w:rPr>
          <w:lang w:val="en-US"/>
        </w:rPr>
      </w:pPr>
      <w:r>
        <w:rPr>
          <w:lang w:val="en-US"/>
        </w:rPr>
        <w:t>Xoay ảnh:</w:t>
      </w:r>
    </w:p>
    <w:p w14:paraId="617A6055" w14:textId="77777777" w:rsidR="003C55B8" w:rsidRPr="003C55B8" w:rsidRDefault="003C55B8" w:rsidP="003C55B8">
      <w:pPr>
        <w:pStyle w:val="Heading3"/>
      </w:pPr>
      <w:bookmarkStart w:id="14" w:name="OLE_LINK3"/>
      <w:bookmarkStart w:id="15" w:name="OLE_LINK4"/>
      <w:r w:rsidRPr="003C55B8">
        <w:rPr>
          <w:rStyle w:val="Strong"/>
          <w:b/>
          <w:bCs w:val="0"/>
        </w:rPr>
        <w:t>Tạo icon chức năng</w:t>
      </w:r>
    </w:p>
    <w:bookmarkEnd w:id="14"/>
    <w:bookmarkEnd w:id="15"/>
    <w:p w14:paraId="2ECE78F8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Trên thanh toolbar tạo icon để thực hiện chức năng, ấn vào icon thì quay phải 1 góc 90 độ.</w:t>
      </w:r>
    </w:p>
    <w:p w14:paraId="42037EA3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Các bạn mở Resource view lên rồi mởi project ra,</w:t>
      </w:r>
    </w:p>
    <w:p w14:paraId="1B1E0411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sau đó mở folder toolbar và chọn </w:t>
      </w:r>
      <w:r>
        <w:rPr>
          <w:rStyle w:val="Strong"/>
          <w:rFonts w:ascii="inherit" w:hAnsi="inherit"/>
          <w:color w:val="444444"/>
          <w:sz w:val="28"/>
          <w:szCs w:val="28"/>
          <w:bdr w:val="none" w:sz="0" w:space="0" w:color="auto" w:frame="1"/>
        </w:rPr>
        <w:t>IDR_MAINFRAME_256</w:t>
      </w:r>
    </w:p>
    <w:p w14:paraId="698EB346" w14:textId="737583B8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lastRenderedPageBreak/>
        <w:fldChar w:fldCharType="begin"/>
      </w:r>
      <w:r>
        <w:rPr>
          <w:color w:val="444444"/>
        </w:rPr>
        <w:instrText xml:space="preserve"> INCLUDEPICTURE "https://phattrienphanmem123az.com/wp-content/uploads/2019/12/1.png"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"https://phattrienphanmem123az.com/wp-content/uploads/2019/12/1.png"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7F53D11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37.5pt;height:165.75pt">
            <v:imagedata r:id="rId13" r:href="rId14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22807FFD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t> </w:t>
      </w:r>
    </w:p>
    <w:p w14:paraId="36BAD48B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Sau đó các bạn tạo 1 icon đơn giản như sau, đặt tên ID = ID_ROT_LEFT</w:t>
      </w:r>
    </w:p>
    <w:p w14:paraId="3878A4D9" w14:textId="7D4B906F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fldChar w:fldCharType="begin"/>
      </w:r>
      <w:r>
        <w:rPr>
          <w:color w:val="444444"/>
        </w:rPr>
        <w:instrText xml:space="preserve"> INCLUDEPICTURE "https://phattrienphanmem123az.com/wp-content/uploads/2019/12/22-1024x357.png"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"https://phattrienphanmem123az.com/wp-content/uploads/2019/12/22-1024x357.png"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4D8A6B6D">
          <v:shape id="_x0000_i1026" type="#_x0000_t75" alt="" style="width:508.2pt;height:177.5pt">
            <v:imagedata r:id="rId15" r:href="rId16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0758F632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t> </w:t>
      </w:r>
    </w:p>
    <w:p w14:paraId="7AE99C13" w14:textId="269A0F06" w:rsidR="003C55B8" w:rsidRPr="003C55B8" w:rsidRDefault="003C55B8" w:rsidP="003C55B8">
      <w:pPr>
        <w:pStyle w:val="Heading3"/>
      </w:pPr>
      <w:r w:rsidRPr="003C55B8">
        <w:rPr>
          <w:rStyle w:val="Strong"/>
          <w:b/>
          <w:bCs w:val="0"/>
        </w:rPr>
        <w:t>Tạo hàm xử lý sự kiện</w:t>
      </w:r>
    </w:p>
    <w:p w14:paraId="6F1582C8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Tạo hàm xử lý khi click vào button, và ánh xạ thông điệp.</w:t>
      </w:r>
    </w:p>
    <w:p w14:paraId="2747127E" w14:textId="688CD376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fldChar w:fldCharType="begin"/>
      </w:r>
      <w:r>
        <w:rPr>
          <w:color w:val="444444"/>
        </w:rPr>
        <w:instrText xml:space="preserve"> INCLUDEPICTURE "https://phattrienphanmem123az.com/wp-content/uploads/2019/12/3-1024x275.png"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"https://phattrienphanmem123az.com/wp-content/uploads/2019/12/3-1024x275.png"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5248146E">
          <v:shape id="_x0000_i1027" type="#_x0000_t75" alt="" style="width:498.15pt;height:134.8pt">
            <v:imagedata r:id="rId17" r:href="rId18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6C9D2B89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lastRenderedPageBreak/>
        <w:t>Đến đây các bạn có thể build và chạy thử, nếu thành công icon rot left sẽ được sáng lên</w:t>
      </w:r>
    </w:p>
    <w:p w14:paraId="649C16B6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t> </w:t>
      </w:r>
    </w:p>
    <w:p w14:paraId="53202C57" w14:textId="2A1BBCB1" w:rsidR="003C55B8" w:rsidRPr="003C55B8" w:rsidRDefault="003C55B8" w:rsidP="003C55B8">
      <w:pPr>
        <w:pStyle w:val="Heading3"/>
      </w:pPr>
      <w:r w:rsidRPr="003C55B8">
        <w:rPr>
          <w:rStyle w:val="Strong"/>
          <w:b/>
          <w:bCs w:val="0"/>
        </w:rPr>
        <w:t>Viết hàm xử lý chức năng xoay góc</w:t>
      </w:r>
    </w:p>
    <w:p w14:paraId="1451F8D9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Chúng ta viết tiếp hàm RotateLeft tại lớp Doc để thực hiện xử lý chính.</w:t>
      </w:r>
    </w:p>
    <w:p w14:paraId="27C45E3F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Lớp mainframe chỉ thực hiện nhận xử lý sự kiện từ toolbar</w:t>
      </w:r>
    </w:p>
    <w:p w14:paraId="33606051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Các bạn viết tương tự như lớp main frame như minh họa sau</w:t>
      </w:r>
    </w:p>
    <w:p w14:paraId="135BDD91" w14:textId="10026F28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fldChar w:fldCharType="begin"/>
      </w:r>
      <w:r>
        <w:rPr>
          <w:color w:val="444444"/>
        </w:rPr>
        <w:instrText xml:space="preserve"> INCLUDEPICTURE "https://phattrienphanmem123az.com/wp-content/uploads/2019/12/4.png"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"https://phattrienphanmem123az.com/wp-content/uploads/2019/12/4.png"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3244A604">
          <v:shape id="_x0000_i1028" type="#_x0000_t75" alt="" style="width:498.15pt;height:158.25pt">
            <v:imagedata r:id="rId19" r:href="rId20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464FCADC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Sau đó tại lớp Mainframe sẽ gọi tới hàm của lớp Doc như sau</w:t>
      </w:r>
    </w:p>
    <w:p w14:paraId="7E2622D3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Nhớ gọi include lớp Doc bên mainframe.h</w:t>
      </w:r>
    </w:p>
    <w:p w14:paraId="1812EEBE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fldChar w:fldCharType="begin"/>
      </w:r>
      <w:r>
        <w:rPr>
          <w:color w:val="444444"/>
        </w:rPr>
        <w:instrText xml:space="preserve"> INCLUDEPICTURE "https://phattrienphanmem123az.com/wp-content/uploads/2019/12/5.png"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</w:instrText>
      </w:r>
      <w:r w:rsidR="00976DFE">
        <w:rPr>
          <w:color w:val="444444"/>
        </w:rPr>
        <w:instrText>oads/2019/12/5.png"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0EA1AA11">
          <v:shape id="_x0000_i1029" type="#_x0000_t75" alt="" style="width:494.8pt;height:189.2pt">
            <v:imagedata r:id="rId21" r:href="rId22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295DACB1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t> </w:t>
      </w:r>
    </w:p>
    <w:p w14:paraId="09B6C896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rStyle w:val="Strong"/>
          <w:color w:val="444444"/>
          <w:sz w:val="28"/>
          <w:szCs w:val="28"/>
          <w:bdr w:val="none" w:sz="0" w:space="0" w:color="auto" w:frame="1"/>
        </w:rPr>
        <w:t>Thực hiện xử lý coding quay góc cho ảnh bên hàm RotateLeft bên lớp document.</w:t>
      </w:r>
    </w:p>
    <w:p w14:paraId="4439E481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Thực hiện tạo hàm lấy view để update view khi xử lý ảnh</w:t>
      </w:r>
    </w:p>
    <w:p w14:paraId="7C0003AC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lastRenderedPageBreak/>
        <w:fldChar w:fldCharType="begin"/>
      </w:r>
      <w:r>
        <w:rPr>
          <w:color w:val="444444"/>
        </w:rPr>
        <w:instrText xml:space="preserve"> INCLUDEPICTURE "https://phattrienphanmem123az.com/wp-content/uploads/2019/12/61.png"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"https://phattrienphanmem123az.com/wp-content/uploads/2019/12/61.png"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6B061402">
          <v:shape id="_x0000_i1030" type="#_x0000_t75" alt="" style="width:356.65pt;height:222.7pt">
            <v:imagedata r:id="rId23" r:href="rId24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4CDD66FF" w14:textId="4674EB1B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Thực hiện định nghĩa hàm GetCurrentActiveView()</w:t>
      </w:r>
    </w:p>
    <w:p w14:paraId="7A1D9541" w14:textId="5F01B2BF" w:rsidR="003C55B8" w:rsidRDefault="003C55B8" w:rsidP="003C55B8">
      <w:pPr>
        <w:textAlignment w:val="baseline"/>
        <w:rPr>
          <w:rFonts w:ascii="Courier New" w:hAnsi="Courier New" w:cs="Courier New"/>
          <w:color w:val="444444"/>
          <w:sz w:val="21"/>
          <w:szCs w:val="21"/>
        </w:rPr>
      </w:pPr>
      <w:r>
        <w:rPr>
          <w:color w:val="444444"/>
          <w:sz w:val="28"/>
          <w:szCs w:val="28"/>
          <w:bdr w:val="none" w:sz="0" w:space="0" w:color="auto" w:frame="1"/>
        </w:rPr>
        <w:t>Đoạn code xử lý quay góc 90 sang theo chiều bên trái (ngược chiều kim đồng hồ) cho ảnh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2"/>
        <w:gridCol w:w="8838"/>
      </w:tblGrid>
      <w:tr w:rsidR="003C55B8" w14:paraId="18841019" w14:textId="77777777" w:rsidTr="003C55B8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</w:tcBorders>
            <w:vAlign w:val="center"/>
            <w:hideMark/>
          </w:tcPr>
          <w:p w14:paraId="5BF3E196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</w:t>
            </w:r>
          </w:p>
          <w:p w14:paraId="362224D0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2</w:t>
            </w:r>
          </w:p>
          <w:p w14:paraId="56EB19ED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3</w:t>
            </w:r>
          </w:p>
          <w:p w14:paraId="144E7530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4</w:t>
            </w:r>
          </w:p>
          <w:p w14:paraId="20F26EFB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5</w:t>
            </w:r>
          </w:p>
          <w:p w14:paraId="0F986409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6</w:t>
            </w:r>
          </w:p>
          <w:p w14:paraId="6442605E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7</w:t>
            </w:r>
          </w:p>
          <w:p w14:paraId="6177F1B4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8</w:t>
            </w:r>
          </w:p>
          <w:p w14:paraId="51807462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9</w:t>
            </w:r>
          </w:p>
          <w:p w14:paraId="47FDC651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10</w:t>
            </w:r>
          </w:p>
          <w:p w14:paraId="6DADEEC9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11</w:t>
            </w:r>
          </w:p>
          <w:p w14:paraId="44AE7B4C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12</w:t>
            </w:r>
          </w:p>
          <w:p w14:paraId="74BCEA33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13</w:t>
            </w:r>
          </w:p>
          <w:p w14:paraId="0E718D55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14</w:t>
            </w:r>
          </w:p>
          <w:p w14:paraId="3547B173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15</w:t>
            </w:r>
          </w:p>
          <w:p w14:paraId="1A6F4BC4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16</w:t>
            </w:r>
          </w:p>
          <w:p w14:paraId="3ABA6084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17</w:t>
            </w:r>
          </w:p>
          <w:p w14:paraId="1B157847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18</w:t>
            </w:r>
          </w:p>
          <w:p w14:paraId="21B40AD8" w14:textId="77777777" w:rsidR="003C55B8" w:rsidRDefault="003C55B8">
            <w:pPr>
              <w:jc w:val="center"/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19</w:t>
            </w:r>
          </w:p>
        </w:tc>
        <w:tc>
          <w:tcPr>
            <w:tcW w:w="1116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10CC26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 </w:t>
            </w:r>
          </w:p>
          <w:p w14:paraId="067492D1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 </w:t>
            </w:r>
          </w:p>
          <w:p w14:paraId="41311A91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Style w:val="crayon-t"/>
                <w:rFonts w:ascii="inherit" w:hAnsi="inherit"/>
                <w:sz w:val="18"/>
                <w:szCs w:val="18"/>
                <w:bdr w:val="none" w:sz="0" w:space="0" w:color="auto" w:frame="1"/>
              </w:rPr>
              <w:t>void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OpenCVGUIDoc</w:t>
            </w:r>
            <w:r>
              <w:rPr>
                <w:rStyle w:val="crayon-o"/>
                <w:rFonts w:ascii="inherit" w:hAnsi="inherit"/>
                <w:sz w:val="18"/>
                <w:szCs w:val="18"/>
                <w:bdr w:val="none" w:sz="0" w:space="0" w:color="auto" w:frame="1"/>
              </w:rPr>
              <w:t>::</w:t>
            </w:r>
            <w:r>
              <w:rPr>
                <w:rStyle w:val="crayon-e"/>
                <w:rFonts w:ascii="inherit" w:hAnsi="inherit"/>
                <w:sz w:val="18"/>
                <w:szCs w:val="18"/>
                <w:bdr w:val="none" w:sz="0" w:space="0" w:color="auto" w:frame="1"/>
              </w:rPr>
              <w:t>RotateLeft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()</w:t>
            </w:r>
          </w:p>
          <w:p w14:paraId="13D500D3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{</w:t>
            </w:r>
          </w:p>
          <w:p w14:paraId="6D8D5174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cv</w:t>
            </w:r>
            <w:r>
              <w:rPr>
                <w:rStyle w:val="crayon-o"/>
                <w:rFonts w:ascii="inherit" w:hAnsi="inherit"/>
                <w:sz w:val="18"/>
                <w:szCs w:val="18"/>
                <w:bdr w:val="none" w:sz="0" w:space="0" w:color="auto" w:frame="1"/>
              </w:rPr>
              <w:t>::</w:t>
            </w:r>
            <w:r>
              <w:rPr>
                <w:rStyle w:val="crayon-e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Mat 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src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m_Mat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;</w:t>
            </w:r>
          </w:p>
          <w:p w14:paraId="617AAED3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cv</w:t>
            </w:r>
            <w:r>
              <w:rPr>
                <w:rStyle w:val="crayon-o"/>
                <w:rFonts w:ascii="inherit" w:hAnsi="inherit"/>
                <w:sz w:val="18"/>
                <w:szCs w:val="18"/>
                <w:bdr w:val="none" w:sz="0" w:space="0" w:color="auto" w:frame="1"/>
              </w:rPr>
              <w:t>::</w:t>
            </w:r>
            <w:r>
              <w:rPr>
                <w:rStyle w:val="crayon-e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Mat 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dst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;</w:t>
            </w:r>
          </w:p>
          <w:p w14:paraId="3A91ACD8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cv</w:t>
            </w:r>
            <w:r>
              <w:rPr>
                <w:rStyle w:val="crayon-o"/>
                <w:rFonts w:ascii="inherit" w:hAnsi="inherit"/>
                <w:sz w:val="18"/>
                <w:szCs w:val="18"/>
                <w:bdr w:val="none" w:sz="0" w:space="0" w:color="auto" w:frame="1"/>
              </w:rPr>
              <w:t>::</w:t>
            </w:r>
            <w:r>
              <w:rPr>
                <w:rStyle w:val="crayon-e"/>
                <w:rFonts w:ascii="inherit" w:hAnsi="inherit"/>
                <w:sz w:val="18"/>
                <w:szCs w:val="18"/>
                <w:bdr w:val="none" w:sz="0" w:space="0" w:color="auto" w:frame="1"/>
              </w:rPr>
              <w:t>Point2f pt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src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cols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sz w:val="18"/>
                <w:szCs w:val="18"/>
                <w:bdr w:val="none" w:sz="0" w:space="0" w:color="auto" w:frame="1"/>
              </w:rPr>
              <w:t>/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sz w:val="18"/>
                <w:szCs w:val="18"/>
                <w:bdr w:val="none" w:sz="0" w:space="0" w:color="auto" w:frame="1"/>
              </w:rPr>
              <w:t>2.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src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rows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sz w:val="18"/>
                <w:szCs w:val="18"/>
                <w:bdr w:val="none" w:sz="0" w:space="0" w:color="auto" w:frame="1"/>
              </w:rPr>
              <w:t>/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sz w:val="18"/>
                <w:szCs w:val="18"/>
                <w:bdr w:val="none" w:sz="0" w:space="0" w:color="auto" w:frame="1"/>
              </w:rPr>
              <w:t>2.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);</w:t>
            </w:r>
          </w:p>
          <w:p w14:paraId="01A0AC4B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cv</w:t>
            </w:r>
            <w:r>
              <w:rPr>
                <w:rStyle w:val="crayon-o"/>
                <w:rFonts w:ascii="inherit" w:hAnsi="inherit"/>
                <w:sz w:val="18"/>
                <w:szCs w:val="18"/>
                <w:bdr w:val="none" w:sz="0" w:space="0" w:color="auto" w:frame="1"/>
              </w:rPr>
              <w:t>::</w:t>
            </w:r>
            <w:r>
              <w:rPr>
                <w:rStyle w:val="crayon-i"/>
                <w:rFonts w:ascii="inherit" w:hAnsi="inherit"/>
                <w:sz w:val="18"/>
                <w:szCs w:val="18"/>
                <w:bdr w:val="none" w:sz="0" w:space="0" w:color="auto" w:frame="1"/>
              </w:rPr>
              <w:t>Mat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r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e"/>
                <w:rFonts w:ascii="inherit" w:hAnsi="inherit"/>
                <w:sz w:val="18"/>
                <w:szCs w:val="18"/>
                <w:bdr w:val="none" w:sz="0" w:space="0" w:color="auto" w:frame="1"/>
              </w:rPr>
              <w:t>getRotationMatrix2D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pt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sz w:val="18"/>
                <w:szCs w:val="18"/>
                <w:bdr w:val="none" w:sz="0" w:space="0" w:color="auto" w:frame="1"/>
              </w:rPr>
              <w:t>90.0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cn"/>
                <w:rFonts w:ascii="inherit" w:hAnsi="inherit"/>
                <w:sz w:val="18"/>
                <w:szCs w:val="18"/>
                <w:bdr w:val="none" w:sz="0" w:space="0" w:color="auto" w:frame="1"/>
              </w:rPr>
              <w:t>1.0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);</w:t>
            </w:r>
          </w:p>
          <w:p w14:paraId="0BFE7A36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e"/>
                <w:rFonts w:ascii="inherit" w:hAnsi="inherit"/>
                <w:sz w:val="18"/>
                <w:szCs w:val="18"/>
                <w:bdr w:val="none" w:sz="0" w:space="0" w:color="auto" w:frame="1"/>
              </w:rPr>
              <w:t>warpAffine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src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dst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r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cv</w:t>
            </w:r>
            <w:r>
              <w:rPr>
                <w:rStyle w:val="crayon-o"/>
                <w:rFonts w:ascii="inherit" w:hAnsi="inherit"/>
                <w:sz w:val="18"/>
                <w:szCs w:val="18"/>
                <w:bdr w:val="none" w:sz="0" w:space="0" w:color="auto" w:frame="1"/>
              </w:rPr>
              <w:t>::</w:t>
            </w:r>
            <w:r>
              <w:rPr>
                <w:rStyle w:val="crayon-e"/>
                <w:rFonts w:ascii="inherit" w:hAnsi="inherit"/>
                <w:sz w:val="18"/>
                <w:szCs w:val="18"/>
                <w:bdr w:val="none" w:sz="0" w:space="0" w:color="auto" w:frame="1"/>
              </w:rPr>
              <w:t>Size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src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cols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src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rows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));</w:t>
            </w:r>
          </w:p>
          <w:p w14:paraId="3CA32F9A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m_Mat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sz w:val="18"/>
                <w:szCs w:val="18"/>
                <w:bdr w:val="none" w:sz="0" w:space="0" w:color="auto" w:frame="1"/>
              </w:rPr>
              <w:t>release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();</w:t>
            </w:r>
          </w:p>
          <w:p w14:paraId="5B65FEF2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m_Mat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o"/>
                <w:rFonts w:ascii="inherit" w:hAnsi="inherit"/>
                <w:sz w:val="18"/>
                <w:szCs w:val="18"/>
                <w:bdr w:val="none" w:sz="0" w:space="0" w:color="auto" w:frame="1"/>
              </w:rPr>
              <w:t>=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dst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sz w:val="18"/>
                <w:szCs w:val="18"/>
                <w:bdr w:val="none" w:sz="0" w:space="0" w:color="auto" w:frame="1"/>
              </w:rPr>
              <w:t>clone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();</w:t>
            </w:r>
          </w:p>
          <w:p w14:paraId="72F283E5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v"/>
                <w:rFonts w:ascii="inherit" w:hAnsi="inherit"/>
                <w:sz w:val="18"/>
                <w:szCs w:val="18"/>
                <w:bdr w:val="none" w:sz="0" w:space="0" w:color="auto" w:frame="1"/>
              </w:rPr>
              <w:t>dst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.</w:t>
            </w:r>
            <w:r>
              <w:rPr>
                <w:rStyle w:val="crayon-e"/>
                <w:rFonts w:ascii="inherit" w:hAnsi="inherit"/>
                <w:sz w:val="18"/>
                <w:szCs w:val="18"/>
                <w:bdr w:val="none" w:sz="0" w:space="0" w:color="auto" w:frame="1"/>
              </w:rPr>
              <w:t>release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();</w:t>
            </w:r>
          </w:p>
          <w:p w14:paraId="5CBADD4E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t"/>
                <w:rFonts w:ascii="inherit" w:hAnsi="inherit"/>
                <w:sz w:val="18"/>
                <w:szCs w:val="18"/>
                <w:bdr w:val="none" w:sz="0" w:space="0" w:color="auto" w:frame="1"/>
              </w:rPr>
              <w:t>if</w:t>
            </w: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e"/>
                <w:rFonts w:ascii="inherit" w:hAnsi="inherit"/>
                <w:sz w:val="18"/>
                <w:szCs w:val="18"/>
                <w:bdr w:val="none" w:sz="0" w:space="0" w:color="auto" w:frame="1"/>
              </w:rPr>
              <w:t>GetCurrentActiveView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())</w:t>
            </w:r>
          </w:p>
          <w:p w14:paraId="07C8CF95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{</w:t>
            </w:r>
          </w:p>
          <w:p w14:paraId="3DD03D3A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>    </w:t>
            </w:r>
            <w:r>
              <w:rPr>
                <w:rStyle w:val="crayon-e"/>
                <w:rFonts w:ascii="inherit" w:hAnsi="inherit"/>
                <w:sz w:val="18"/>
                <w:szCs w:val="18"/>
                <w:bdr w:val="none" w:sz="0" w:space="0" w:color="auto" w:frame="1"/>
              </w:rPr>
              <w:t>GetCurrentActiveView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()</w:t>
            </w:r>
            <w:r>
              <w:rPr>
                <w:rStyle w:val="crayon-o"/>
                <w:rFonts w:ascii="inherit" w:hAnsi="inherit"/>
                <w:sz w:val="18"/>
                <w:szCs w:val="18"/>
                <w:bdr w:val="none" w:sz="0" w:space="0" w:color="auto" w:frame="1"/>
              </w:rPr>
              <w:t>-&gt;</w:t>
            </w:r>
            <w:r>
              <w:rPr>
                <w:rStyle w:val="crayon-e"/>
                <w:rFonts w:ascii="inherit" w:hAnsi="inherit"/>
                <w:sz w:val="18"/>
                <w:szCs w:val="18"/>
                <w:bdr w:val="none" w:sz="0" w:space="0" w:color="auto" w:frame="1"/>
              </w:rPr>
              <w:t>InvalidateRect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(</w:t>
            </w:r>
            <w:r>
              <w:rPr>
                <w:rStyle w:val="crayon-t"/>
                <w:rFonts w:ascii="inherit" w:hAnsi="inherit"/>
                <w:sz w:val="18"/>
                <w:szCs w:val="18"/>
                <w:bdr w:val="none" w:sz="0" w:space="0" w:color="auto" w:frame="1"/>
              </w:rPr>
              <w:t>NULL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);</w:t>
            </w:r>
          </w:p>
          <w:p w14:paraId="78C9B973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Style w:val="crayon-h"/>
                <w:rFonts w:ascii="inherit" w:hAnsi="inherit"/>
                <w:sz w:val="18"/>
                <w:szCs w:val="18"/>
                <w:bdr w:val="none" w:sz="0" w:space="0" w:color="auto" w:frame="1"/>
              </w:rPr>
              <w:t>  </w:t>
            </w: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}</w:t>
            </w:r>
          </w:p>
          <w:p w14:paraId="6DDC79BE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Style w:val="crayon-sy"/>
                <w:rFonts w:ascii="inherit" w:hAnsi="inherit"/>
                <w:sz w:val="18"/>
                <w:szCs w:val="18"/>
                <w:bdr w:val="none" w:sz="0" w:space="0" w:color="auto" w:frame="1"/>
              </w:rPr>
              <w:t>}</w:t>
            </w:r>
          </w:p>
          <w:p w14:paraId="3E376FBA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 </w:t>
            </w:r>
          </w:p>
          <w:p w14:paraId="6FC5F63A" w14:textId="77777777" w:rsidR="003C55B8" w:rsidRDefault="003C55B8">
            <w:pPr>
              <w:textAlignment w:val="baseline"/>
              <w:rPr>
                <w:rFonts w:ascii="inherit" w:hAnsi="inherit"/>
                <w:sz w:val="18"/>
                <w:szCs w:val="18"/>
              </w:rPr>
            </w:pPr>
            <w:r>
              <w:rPr>
                <w:rFonts w:ascii="inherit" w:hAnsi="inherit"/>
                <w:sz w:val="18"/>
                <w:szCs w:val="18"/>
              </w:rPr>
              <w:t> </w:t>
            </w:r>
          </w:p>
        </w:tc>
      </w:tr>
    </w:tbl>
    <w:p w14:paraId="1D6A60D5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Nguyên lý quay góc 90 độ đó là:</w:t>
      </w:r>
    </w:p>
    <w:p w14:paraId="15118560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Xác định điểm gốc để quay, điểm quay là được tính là điểm trung tâm của tấm ảnh</w:t>
      </w:r>
    </w:p>
    <w:p w14:paraId="5C367DFA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==&gt; quay xung quanh tấm ảnh</w:t>
      </w:r>
    </w:p>
    <w:p w14:paraId="318BD250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 xml:space="preserve">Sau đó sử dụng hàm </w:t>
      </w:r>
      <w:bookmarkStart w:id="16" w:name="_GoBack"/>
      <w:r>
        <w:rPr>
          <w:color w:val="444444"/>
          <w:sz w:val="28"/>
          <w:szCs w:val="28"/>
          <w:bdr w:val="none" w:sz="0" w:space="0" w:color="auto" w:frame="1"/>
        </w:rPr>
        <w:t>getRotationMatrix2D</w:t>
      </w:r>
      <w:bookmarkEnd w:id="16"/>
    </w:p>
    <w:p w14:paraId="5C100F84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Đối số truyền vào là :  điểm quay, giá trị góc quay, và tỉ lệ (để mặc định là 1.0)</w:t>
      </w:r>
    </w:p>
    <w:p w14:paraId="6F302D97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Sau đó lấy kết quả được trả ra và gán lại vào biến m_Mat  rồi chuyển sang update view để hiện thị kết quả.</w:t>
      </w:r>
    </w:p>
    <w:p w14:paraId="2651F69D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Ok, đến đây các bạn có thể build và test thử chương trình, kêt quả sẽ được như sau</w:t>
      </w:r>
    </w:p>
    <w:p w14:paraId="316EA925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lastRenderedPageBreak/>
        <w:t> </w:t>
      </w:r>
    </w:p>
    <w:p w14:paraId="7D5BCE8C" w14:textId="1FFE4EFD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fldChar w:fldCharType="begin"/>
      </w:r>
      <w:r>
        <w:rPr>
          <w:color w:val="444444"/>
        </w:rPr>
        <w:instrText xml:space="preserve"> INCLUDEPICTURE "https://phattrienphanmem123az.com/wp-content/uploads/2019/12/7.png"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"https://phattrienphanmem123az.com/wp-content/uploads/2019/12/7.png"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77465D68">
          <v:shape id="_x0000_i1031" type="#_x0000_t75" alt="" style="width:501.5pt;height:218.5pt">
            <v:imagedata r:id="rId25" r:href="rId26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460FD675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t> </w:t>
      </w:r>
    </w:p>
    <w:p w14:paraId="00FBC5FF" w14:textId="72D695E2" w:rsidR="003C55B8" w:rsidRDefault="003C55B8" w:rsidP="003C55B8">
      <w:pPr>
        <w:pStyle w:val="Heading2"/>
        <w:rPr>
          <w:lang w:val="en-US"/>
        </w:rPr>
      </w:pPr>
      <w:r>
        <w:rPr>
          <w:lang w:val="en-US"/>
        </w:rPr>
        <w:t>Điều chỉnh độ sáng</w:t>
      </w:r>
    </w:p>
    <w:p w14:paraId="62E14841" w14:textId="77777777" w:rsidR="003C55B8" w:rsidRPr="003C55B8" w:rsidRDefault="003C55B8" w:rsidP="003C55B8">
      <w:pPr>
        <w:pStyle w:val="Heading3"/>
      </w:pPr>
      <w:r w:rsidRPr="003C55B8">
        <w:rPr>
          <w:rStyle w:val="Strong"/>
          <w:b/>
          <w:bCs w:val="0"/>
        </w:rPr>
        <w:t>Tạo một icon trên toolbar cho chức năng</w:t>
      </w:r>
    </w:p>
    <w:p w14:paraId="779DE404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Cũng tương tự như những bài trước, các bạn hãy tạo 1 icon cho chức năng điều chỉnh độ sáng</w:t>
      </w:r>
    </w:p>
    <w:p w14:paraId="7F4157B3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fldChar w:fldCharType="begin"/>
      </w:r>
      <w:r>
        <w:rPr>
          <w:color w:val="444444"/>
        </w:rPr>
        <w:instrText xml:space="preserve"> INCLUDEPICTURE "https://phattrienphanmem123az.com/wp-content/uploads/2019/12/1-2-1024x330.png"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</w:instrText>
      </w:r>
      <w:r w:rsidR="00976DFE">
        <w:rPr>
          <w:color w:val="444444"/>
        </w:rPr>
        <w:instrText>m/wp-content/uploads/2019/12/1-2-1024x330.png"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086017A7">
          <v:shape id="_x0000_i1032" type="#_x0000_t75" alt="" style="width:599.45pt;height:193.4pt">
            <v:imagedata r:id="rId27" r:href="rId28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08CE5DC0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t> </w:t>
      </w:r>
    </w:p>
    <w:p w14:paraId="6FEF3BA1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Sau đó cũng viết hàm xử lý chức năng tại lớp mainframe tương tự như các bài trước</w:t>
      </w:r>
    </w:p>
    <w:p w14:paraId="47CF881F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lastRenderedPageBreak/>
        <w:fldChar w:fldCharType="begin"/>
      </w:r>
      <w:r>
        <w:rPr>
          <w:color w:val="444444"/>
        </w:rPr>
        <w:instrText xml:space="preserve"> INCLUDEPICTURE "https://phattrienphanmem123az.com/wp-content/uploads/2019/12/2-1.png"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"https://phattrienphanmem123az.com/wp-content/uploads/2019/12/2-1.png"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69781584">
          <v:shape id="_x0000_i1033" type="#_x0000_t75" alt="" style="width:726.7pt;height:261.2pt">
            <v:imagedata r:id="rId29" r:href="rId30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7FA5F82E" w14:textId="3E997F11" w:rsidR="003C55B8" w:rsidRPr="003C55B8" w:rsidRDefault="003C55B8" w:rsidP="003C55B8">
      <w:pPr>
        <w:pStyle w:val="Heading3"/>
      </w:pPr>
      <w:r w:rsidRPr="003C55B8">
        <w:rPr>
          <w:rStyle w:val="Strong"/>
          <w:b/>
          <w:bCs w:val="0"/>
        </w:rPr>
        <w:t>Xây dựng dialog điều chỉnh giá trị sáng tối.</w:t>
      </w:r>
    </w:p>
    <w:p w14:paraId="1D2F04A2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Không giống như những bài trước, điều chỉnh sáng tối cần có giá trị thông số được nhập vào</w:t>
      </w:r>
    </w:p>
    <w:p w14:paraId="2FD18183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điều chỉnh sáng là một giá trị dương</w:t>
      </w:r>
    </w:p>
    <w:p w14:paraId="13623D15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còn điều chỉnh tối là một giá trị âm</w:t>
      </w:r>
    </w:p>
    <w:p w14:paraId="3ACE14D6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Giá trị gốc ban đầu sẽ là 0.0</w:t>
      </w:r>
    </w:p>
    <w:p w14:paraId="0F023727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Do đó chúng ta sẽ thiết kế một dialog như sau</w:t>
      </w:r>
    </w:p>
    <w:p w14:paraId="630A8BBD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rStyle w:val="Emphasis"/>
          <w:b/>
          <w:bCs/>
          <w:color w:val="FF0000"/>
          <w:sz w:val="28"/>
          <w:szCs w:val="28"/>
          <w:bdr w:val="none" w:sz="0" w:space="0" w:color="auto" w:frame="1"/>
        </w:rPr>
        <w:t>a. Tạo một dialog trong folder resource của project</w:t>
      </w:r>
    </w:p>
    <w:p w14:paraId="269FB0D2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Các bạn click chuột phải và chọn insert dialog như sau</w:t>
      </w:r>
    </w:p>
    <w:p w14:paraId="574F35FD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lastRenderedPageBreak/>
        <w:fldChar w:fldCharType="begin"/>
      </w:r>
      <w:r>
        <w:rPr>
          <w:color w:val="444444"/>
        </w:rPr>
        <w:instrText xml:space="preserve"> INCLUDEPICTURE "https://phattrienphanmem123az.com/wp-content/uploads/2019/12/b63.png"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"https://phattrienphanmem123az.com/wp-content/uploads/2019/12/b63.png"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3EDE5D78">
          <v:shape id="_x0000_i1034" type="#_x0000_t75" alt="" style="width:341.6pt;height:308.95pt">
            <v:imagedata r:id="rId31" r:href="rId32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14D7129D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Chúng ta sẽ thiết kế một dialog dạng như sau</w:t>
      </w:r>
    </w:p>
    <w:p w14:paraId="19F1D380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fldChar w:fldCharType="begin"/>
      </w:r>
      <w:r>
        <w:rPr>
          <w:color w:val="444444"/>
        </w:rPr>
        <w:instrText xml:space="preserve"> INCLUDEPICTURE "https://phattrienphanmem123az.com/wp-content/uploads/2019/12/B64-1024x403.png"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"https://phattrienphanmem123az.com/wp-content/uploads/2019/12/B64-1024x403.png"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73B48960">
          <v:shape id="_x0000_i1035" type="#_x0000_t75" alt="" style="width:599.45pt;height:236.1pt">
            <v:imagedata r:id="rId33" r:href="rId34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6D4B8D65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Về cách thiết kế một dialog trong lập trình MFC,</w:t>
      </w:r>
    </w:p>
    <w:p w14:paraId="067C48DE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có thể nhiều bạn chưa biết vì chưa học về mảng lập trình này</w:t>
      </w:r>
    </w:p>
    <w:p w14:paraId="5C519451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lastRenderedPageBreak/>
        <w:t>+ Các bạn đặt tên ID của dialog là : IDD_DLG_SETTING (để sau này còn dùng thêm các tham số khác cho xử lý ảnh)</w:t>
      </w:r>
    </w:p>
    <w:p w14:paraId="40B3C576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+ Tạo 2 button tăng giảm giá trị với ID minh họa trên ảnh</w:t>
      </w:r>
    </w:p>
    <w:p w14:paraId="4BAB1822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+ Tạo một label và một edit box có tên ID như ví dụ trên ảnh</w:t>
      </w:r>
    </w:p>
    <w:p w14:paraId="7DC9A923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Như vậy chức năng của dialog đó là.</w:t>
      </w:r>
    </w:p>
    <w:p w14:paraId="3C6AAD49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Khi ấn vào icon trên toolbar, dialog sẽ được gọi, với giá trị mặc định ban đầu là 0.0</w:t>
      </w:r>
    </w:p>
    <w:p w14:paraId="63868FE0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Nếu các bạn ấn vào button +, giá trị sẽ tăng têm 10, sau đó ấn ok thi các bạn sẽ thấy ảnh được sáng hơn</w:t>
      </w:r>
    </w:p>
    <w:p w14:paraId="3C4A73B8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Ngược lại các bạn ấn vào button -, giá trị giảm thêm 10, và sau đó ấn ok thì ảnh sẽ bị tối dần đi.</w:t>
      </w:r>
    </w:p>
    <w:p w14:paraId="0F46308A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Ngoài việc tăng giảm giá trị theo button, các bạn cũng có thể nhập trực tiếp.</w:t>
      </w:r>
    </w:p>
    <w:p w14:paraId="12C0D7AE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rStyle w:val="Emphasis"/>
          <w:b/>
          <w:bCs/>
          <w:color w:val="FF0000"/>
          <w:sz w:val="28"/>
          <w:szCs w:val="28"/>
          <w:bdr w:val="none" w:sz="0" w:space="0" w:color="auto" w:frame="1"/>
        </w:rPr>
        <w:t>b. Xây dựng lớp quản lý cho dialog, và các biến quản lý cho các control</w:t>
      </w:r>
    </w:p>
    <w:p w14:paraId="0B1EF4DF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Chuột phải vào dialog, các bạn chọn item add class</w:t>
      </w:r>
    </w:p>
    <w:p w14:paraId="3DA4CD81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fldChar w:fldCharType="begin"/>
      </w:r>
      <w:r>
        <w:rPr>
          <w:color w:val="444444"/>
        </w:rPr>
        <w:instrText xml:space="preserve"> INCLUDEPICTURE "https://phattrienphanmem123az.com/wp-content/uploads/2019/12/b65.png"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"https://phattrienphanmem123az.com/wp-content/uploads/2019/12/b65.png"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70071E56">
          <v:shape id="_x0000_i1036" type="#_x0000_t75" alt="" style="width:432.85pt;height:327.35pt">
            <v:imagedata r:id="rId35" r:href="rId36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766C9411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t> </w:t>
      </w:r>
    </w:p>
    <w:p w14:paraId="3E7957F2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Sau đó đặt tên lớp ví dụ như sau, rồi bấm finish.</w:t>
      </w:r>
    </w:p>
    <w:p w14:paraId="502FBDD9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lastRenderedPageBreak/>
        <w:fldChar w:fldCharType="begin"/>
      </w:r>
      <w:r>
        <w:rPr>
          <w:color w:val="444444"/>
        </w:rPr>
        <w:instrText xml:space="preserve"> INCLUDEPICTURE "https://phattrienphanmem123az.com/wp-content/uploads/2019/12/b66.png"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"https://phattrienphanmem123az.com/wp-content/uploads/2019/12/b66.png"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5C23A9D3">
          <v:shape id="_x0000_i1037" type="#_x0000_t75" alt="" style="width:558.4pt;height:421.1pt">
            <v:imagedata r:id="rId37" r:href="rId38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52930CFD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t> </w:t>
      </w:r>
    </w:p>
    <w:p w14:paraId="6E6639F9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Các bạn sẽ lớp quản lý cho dialog được xuất hiện</w:t>
      </w:r>
    </w:p>
    <w:p w14:paraId="62CAED28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lastRenderedPageBreak/>
        <w:fldChar w:fldCharType="begin"/>
      </w:r>
      <w:r>
        <w:rPr>
          <w:color w:val="444444"/>
        </w:rPr>
        <w:instrText xml:space="preserve"> INCLUDEPICTURE "https://phattrienphanmem123az.com/wp-content/uploads/2019/12/b67.png"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"https://phattrienphanmem123az.com/wp-content/uploads/2019/12/b67.png"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5F36E2BC">
          <v:shape id="_x0000_i1038" type="#_x0000_t75" alt="" style="width:337.4pt;height:332.35pt">
            <v:imagedata r:id="rId39" r:href="rId40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1DF9005C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t> </w:t>
      </w:r>
    </w:p>
    <w:p w14:paraId="748F8151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Trở lại phần dialog, tiếp tục tạo biến quản lý cho các control</w:t>
      </w:r>
    </w:p>
    <w:p w14:paraId="4060ED99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lastRenderedPageBreak/>
        <w:fldChar w:fldCharType="begin"/>
      </w:r>
      <w:r>
        <w:rPr>
          <w:color w:val="444444"/>
        </w:rPr>
        <w:instrText xml:space="preserve"> INCLUDEPICTURE "https://phattrienphanmem123az.com/wp-content/uploads/2019/12/b68.png"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"https://phattrienphanmem123az.com/wp-content/uploads/2019/12/b68.png"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57A53364">
          <v:shape id="_x0000_i1039" type="#_x0000_t75" alt="" style="width:327.35pt;height:284.65pt">
            <v:imagedata r:id="rId41" r:href="rId42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6187D315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t> </w:t>
      </w:r>
    </w:p>
    <w:p w14:paraId="32B9B7ED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Các bạn add </w:t>
      </w:r>
      <w:r>
        <w:rPr>
          <w:rFonts w:ascii="inherit" w:hAnsi="inherit"/>
          <w:color w:val="000080"/>
          <w:sz w:val="28"/>
          <w:szCs w:val="28"/>
          <w:bdr w:val="none" w:sz="0" w:space="0" w:color="auto" w:frame="1"/>
        </w:rPr>
        <w:t>btn_decre</w:t>
      </w:r>
      <w:r>
        <w:rPr>
          <w:color w:val="444444"/>
          <w:sz w:val="28"/>
          <w:szCs w:val="28"/>
          <w:bdr w:val="none" w:sz="0" w:space="0" w:color="auto" w:frame="1"/>
        </w:rPr>
        <w:t> cho button –</w:t>
      </w:r>
    </w:p>
    <w:p w14:paraId="19D1DD23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fldChar w:fldCharType="begin"/>
      </w:r>
      <w:r>
        <w:rPr>
          <w:color w:val="444444"/>
        </w:rPr>
        <w:instrText xml:space="preserve"> INCLUDEPICTURE "https://phattrienphanmem123az.com/wp-content/uploads/2019/12/b69.png"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"https://phattrienphanmem123az.com/wp-content/uploads/2019/12/b69.png"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77B16F26">
          <v:shape id="_x0000_i1040" type="#_x0000_t75" alt="" style="width:378.4pt;height:204.3pt">
            <v:imagedata r:id="rId43" r:href="rId44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231D399F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Tương tự add biến </w:t>
      </w:r>
      <w:r>
        <w:rPr>
          <w:rFonts w:ascii="inherit" w:hAnsi="inherit"/>
          <w:color w:val="000080"/>
          <w:sz w:val="28"/>
          <w:szCs w:val="28"/>
          <w:bdr w:val="none" w:sz="0" w:space="0" w:color="auto" w:frame="1"/>
        </w:rPr>
        <w:t>edt_adjust_light_</w:t>
      </w:r>
      <w:r>
        <w:rPr>
          <w:color w:val="444444"/>
          <w:sz w:val="28"/>
          <w:szCs w:val="28"/>
          <w:bdr w:val="none" w:sz="0" w:space="0" w:color="auto" w:frame="1"/>
        </w:rPr>
        <w:t> cho control edit box</w:t>
      </w:r>
    </w:p>
    <w:p w14:paraId="33383B31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lastRenderedPageBreak/>
        <w:fldChar w:fldCharType="begin"/>
      </w:r>
      <w:r>
        <w:rPr>
          <w:color w:val="444444"/>
        </w:rPr>
        <w:instrText xml:space="preserve"> INCLUDEPICTURE "https://phattrienphanmem123az.com/wp-content/uploads/2019/12/b6_10.png"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"https://phattrienphanmem123az.com/wp-content/uploads/2019/12/b6_10.png"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6D01ED41">
          <v:shape id="_x0000_i1041" type="#_x0000_t75" alt="" style="width:322.35pt;height:166.6pt">
            <v:imagedata r:id="rId45" r:href="rId46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0F4383A5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Và sau đó add tương tự biến </w:t>
      </w:r>
      <w:r>
        <w:rPr>
          <w:rFonts w:ascii="inherit" w:hAnsi="inherit"/>
          <w:color w:val="000080"/>
          <w:sz w:val="28"/>
          <w:szCs w:val="28"/>
          <w:bdr w:val="none" w:sz="0" w:space="0" w:color="auto" w:frame="1"/>
        </w:rPr>
        <w:t>btn_incre_</w:t>
      </w:r>
      <w:r>
        <w:rPr>
          <w:color w:val="444444"/>
          <w:sz w:val="28"/>
          <w:szCs w:val="28"/>
          <w:bdr w:val="none" w:sz="0" w:space="0" w:color="auto" w:frame="1"/>
        </w:rPr>
        <w:t> cho button +</w:t>
      </w:r>
    </w:p>
    <w:p w14:paraId="2C1E174D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rStyle w:val="Strong"/>
          <w:i/>
          <w:iCs/>
          <w:color w:val="FF0000"/>
          <w:sz w:val="28"/>
          <w:szCs w:val="28"/>
          <w:bdr w:val="none" w:sz="0" w:space="0" w:color="auto" w:frame="1"/>
        </w:rPr>
        <w:t>c. Tạo các hàm xử lý cho lớp dialog</w:t>
      </w:r>
    </w:p>
    <w:p w14:paraId="1970ADF5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Viết một hàm BOOL OnIntDialog () để thiết lập các giá trị ban đầu</w:t>
      </w:r>
    </w:p>
    <w:p w14:paraId="12CE4056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fldChar w:fldCharType="begin"/>
      </w:r>
      <w:r>
        <w:rPr>
          <w:color w:val="444444"/>
        </w:rPr>
        <w:instrText xml:space="preserve"> INCLUDEPICTURE "https://phattrienphanmem123az.com/wp-content/uploads/2019/12/b611-300x238.png"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"https://phattrienphanmem123az.com/wp-content/uploads/2019/12/b611-300x238.png"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7DF7B88B">
          <v:shape id="_x0000_i1042" type="#_x0000_t75" alt="" style="width:225.2pt;height:178.35pt">
            <v:imagedata r:id="rId47" r:href="rId48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0D86DCCA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Hàm này là hàm được tự động gọi khi dialog được show nên không cần khai báo ánh xạ thông điệp</w:t>
      </w:r>
    </w:p>
    <w:p w14:paraId="09D0F80B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Trong hàm này chúng ta thiết lập giá trị ban đầu cho edit box là 0.0 như sau.</w:t>
      </w:r>
    </w:p>
    <w:p w14:paraId="30C87C7D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fldChar w:fldCharType="begin"/>
      </w:r>
      <w:r>
        <w:rPr>
          <w:color w:val="444444"/>
        </w:rPr>
        <w:instrText xml:space="preserve"> INCLUDEPICTURE "https://phattrienphanmem123az.com/wp-content/uploads/2019/12/b612.png"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"https://phattrienphanmem123az.com/wp-content/uploads/2019/12/b612.png"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236F95EC">
          <v:shape id="_x0000_i1043" type="#_x0000_t75" alt="" style="width:362.5pt;height:137.3pt">
            <v:imagedata r:id="rId49" r:href="rId50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165C8D9F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t> </w:t>
      </w:r>
    </w:p>
    <w:p w14:paraId="77B1C7CD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lastRenderedPageBreak/>
        <w:t>Chúng ta khai báo một biến quản lý giá trị trong edit box, gán giá trị khởi tạo cũng là 0.0</w:t>
      </w:r>
    </w:p>
    <w:p w14:paraId="7A4B08C4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fldChar w:fldCharType="begin"/>
      </w:r>
      <w:r>
        <w:rPr>
          <w:color w:val="444444"/>
        </w:rPr>
        <w:instrText xml:space="preserve"> INCLUDEPICTURE "https://phattrienphanmem123az.com/wp-content/uploads/2019/12/b613.png"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</w:instrText>
      </w:r>
      <w:r w:rsidR="00976DFE">
        <w:rPr>
          <w:color w:val="444444"/>
        </w:rPr>
        <w:instrText>.com/wp-content/uploads/2019/12/b613.png"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0AD74818">
          <v:shape id="_x0000_i1044" type="#_x0000_t75" alt="" style="width:296.35pt;height:242.8pt">
            <v:imagedata r:id="rId51" r:href="rId52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2B9C4CCD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Thực hiện xử lý cho button –</w:t>
      </w:r>
    </w:p>
    <w:p w14:paraId="263B2938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Click double vào button – , chương trình sẽ tự động tạo ra một hàm xử lý cho riêng nó,</w:t>
      </w:r>
    </w:p>
    <w:p w14:paraId="46A90D87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các bạn tăng giá trị của biến lên</w:t>
      </w:r>
    </w:p>
    <w:p w14:paraId="5E78D91F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Và sét lại giá trị vào edit box</w:t>
      </w:r>
    </w:p>
    <w:p w14:paraId="5D2E5560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lastRenderedPageBreak/>
        <w:fldChar w:fldCharType="begin"/>
      </w:r>
      <w:r>
        <w:rPr>
          <w:color w:val="444444"/>
        </w:rPr>
        <w:instrText xml:space="preserve"> INCLUDEPICTURE "https://phattrienphanmem123az.com/wp-content/uploads/2019/12/b614.png"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"https://phattrienphanmem123az.com/wp-content/uploads/2019/12/b614.png"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7FF56D86">
          <v:shape id="_x0000_i1045" type="#_x0000_t75" alt="" style="width:375.9pt;height:350.8pt">
            <v:imagedata r:id="rId53" r:href="rId54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558E18EB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Tương tự như vậy với button +, các bạn tăng giá trị lên.</w:t>
      </w:r>
    </w:p>
    <w:p w14:paraId="475ECF6E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t> </w:t>
      </w:r>
    </w:p>
    <w:p w14:paraId="1B48838F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Viết tiếp một hàm trả ra giá trị trên edit box()</w:t>
      </w:r>
    </w:p>
    <w:p w14:paraId="47EBBB32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fldChar w:fldCharType="begin"/>
      </w:r>
      <w:r>
        <w:rPr>
          <w:color w:val="444444"/>
        </w:rPr>
        <w:instrText xml:space="preserve"> INCLUDEPICTURE "https://phattrienphanmem123az.com/wp-content/uploads/2019/12/b6-ret.png"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</w:instrText>
      </w:r>
      <w:r w:rsidR="00976DFE">
        <w:rPr>
          <w:color w:val="444444"/>
        </w:rPr>
        <w:instrText>2/b6-ret.png"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05779F5A">
          <v:shape id="_x0000_i1046" type="#_x0000_t75" alt="" style="width:292.2pt;height:1in">
            <v:imagedata r:id="rId55" r:href="rId56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39795A7C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t> </w:t>
      </w:r>
    </w:p>
    <w:p w14:paraId="7F912168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Ok, đến đây là xong phần xử lý cho dialog, các bạn build chương trình và đảm bảo không có lỗi, nếu có lỗi hay xem lỗi gì và sửa</w:t>
      </w:r>
    </w:p>
    <w:p w14:paraId="7DBB953A" w14:textId="51B8C439" w:rsidR="003C55B8" w:rsidRPr="003C55B8" w:rsidRDefault="003C55B8" w:rsidP="003C55B8">
      <w:pPr>
        <w:pStyle w:val="Heading3"/>
      </w:pPr>
      <w:r w:rsidRPr="003C55B8">
        <w:rPr>
          <w:rStyle w:val="Strong"/>
          <w:b/>
          <w:bCs w:val="0"/>
        </w:rPr>
        <w:t>Thực hiện xử lý sáng tối cho ảnh.</w:t>
      </w:r>
    </w:p>
    <w:p w14:paraId="2058DB6B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Các bạn quay trở lại lớp mainframe và tại hàm AdjustLight</w:t>
      </w:r>
    </w:p>
    <w:p w14:paraId="0BE64967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Chúng ta tiến hành gọi dialog vừa thiết kế ở trên</w:t>
      </w:r>
    </w:p>
    <w:p w14:paraId="1C9AAA5E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lastRenderedPageBreak/>
        <w:fldChar w:fldCharType="begin"/>
      </w:r>
      <w:r>
        <w:rPr>
          <w:color w:val="444444"/>
        </w:rPr>
        <w:instrText xml:space="preserve"> INCLUDEPICTURE "https://phattrienphanmem123az.com/wp-content/uploads/2019/12/b616.png"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"https://phattrienphanmem123az.com/wp-content/uploads/2019/12/b616.png</w:instrText>
      </w:r>
      <w:r w:rsidR="00976DFE">
        <w:rPr>
          <w:color w:val="444444"/>
        </w:rPr>
        <w:instrText>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5928E1F0">
          <v:shape id="_x0000_i1047" type="#_x0000_t75" alt="" style="width:458.8pt;height:387.65pt">
            <v:imagedata r:id="rId57" r:href="rId58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7486A998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Tất nhiên hàm AdjustLight của lớp Document là chưa có, và giờ chúng ta sẽ định nghĩa hàm đó</w:t>
      </w:r>
    </w:p>
    <w:p w14:paraId="6D251710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Các bạn sẽ định nghĩa một hàm AdjustLight bên lớp Document và xử lý độ sáng cho ảnh như sau.</w:t>
      </w:r>
    </w:p>
    <w:p w14:paraId="42F2C1EA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lastRenderedPageBreak/>
        <w:fldChar w:fldCharType="begin"/>
      </w:r>
      <w:r>
        <w:rPr>
          <w:color w:val="444444"/>
        </w:rPr>
        <w:instrText xml:space="preserve"> INCLUDEPICTURE "https://phattrienphanmem123az.com/wp-content/uploads/2019/12/b617.png"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"https://phattrienphanmem123az.com/wp-content/uploads/2019/12/b617.png"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10708E68">
          <v:shape id="_x0000_i1048" type="#_x0000_t75" alt="" style="width:384.3pt;height:339.9pt">
            <v:imagedata r:id="rId59" r:href="rId60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760606A5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Các bạn nhớ khởi tạo cả bên file .h</w:t>
      </w:r>
    </w:p>
    <w:p w14:paraId="6039E392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Về cơ bản việc xử lý độ sáng của ảnh sẽ được thông qua hàm convertTo của lớp cv::Mat</w:t>
      </w:r>
    </w:p>
    <w:p w14:paraId="27DC4D27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Đối số cuối cùng của hàm này chính là đối số dành cho độ sáng tối, và chúng ta truyền giá trị setting trên dialog vào đối số này.</w:t>
      </w:r>
    </w:p>
    <w:p w14:paraId="4988A756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Các bạn build và chạy thử chương trình.</w:t>
      </w:r>
    </w:p>
    <w:p w14:paraId="1A8863BD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Khi bấm vào icon mặt trời, sẽ thấy dialog được show lên như sau</w:t>
      </w:r>
    </w:p>
    <w:p w14:paraId="7D6706CC" w14:textId="671B9910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lastRenderedPageBreak/>
        <w:fldChar w:fldCharType="begin"/>
      </w:r>
      <w:r>
        <w:rPr>
          <w:color w:val="444444"/>
        </w:rPr>
        <w:instrText xml:space="preserve"> INCLUDEPICTURE "https://phattrienphanmem123az.com/wp-content/uploads/2019/12/b618-1024x529.png"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"https://phattrienphanmem123az.com/wp-content/uploads/2019/12/b618-1024x529.png"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4913D391">
          <v:shape id="_x0000_i1049" type="#_x0000_t75" alt="" style="width:533.3pt;height:274.6pt">
            <v:imagedata r:id="rId61" r:href="rId62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747CC8B3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t> </w:t>
      </w:r>
    </w:p>
    <w:p w14:paraId="722C8052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Kết quả test với giá trị +70</w:t>
      </w:r>
    </w:p>
    <w:p w14:paraId="3043CF63" w14:textId="301CABA8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lastRenderedPageBreak/>
        <w:fldChar w:fldCharType="begin"/>
      </w:r>
      <w:r>
        <w:rPr>
          <w:color w:val="444444"/>
        </w:rPr>
        <w:instrText xml:space="preserve"> INCLUDEPICTURE "https://phattrienphanmem123az.com/wp-content/uploads/2019/12/b620.png"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"https://phattrienphanmem123az.com/wp-content/uploads/2019/12/b620.png"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18A84CD3">
          <v:shape id="_x0000_i1050" type="#_x0000_t75" alt="" style="width:475.55pt;height:390.15pt">
            <v:imagedata r:id="rId63" r:href="rId64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3477DDB6" w14:textId="77777777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t> </w:t>
      </w:r>
    </w:p>
    <w:p w14:paraId="7581534D" w14:textId="77777777" w:rsidR="003C55B8" w:rsidRDefault="003C55B8" w:rsidP="003C55B8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color w:val="444444"/>
        </w:rPr>
      </w:pPr>
      <w:r>
        <w:rPr>
          <w:color w:val="444444"/>
          <w:sz w:val="28"/>
          <w:szCs w:val="28"/>
          <w:bdr w:val="none" w:sz="0" w:space="0" w:color="auto" w:frame="1"/>
        </w:rPr>
        <w:t>Và kết quả test với -50</w:t>
      </w:r>
    </w:p>
    <w:p w14:paraId="7D65960C" w14:textId="70E53DF4" w:rsidR="003C55B8" w:rsidRDefault="003C55B8" w:rsidP="003C55B8">
      <w:pPr>
        <w:pStyle w:val="NormalWeb"/>
        <w:shd w:val="clear" w:color="auto" w:fill="FFFFFF"/>
        <w:spacing w:before="0" w:beforeAutospacing="0" w:after="225" w:afterAutospacing="0"/>
        <w:textAlignment w:val="baseline"/>
        <w:rPr>
          <w:color w:val="444444"/>
        </w:rPr>
      </w:pPr>
      <w:r>
        <w:rPr>
          <w:color w:val="444444"/>
        </w:rPr>
        <w:lastRenderedPageBreak/>
        <w:fldChar w:fldCharType="begin"/>
      </w:r>
      <w:r>
        <w:rPr>
          <w:color w:val="444444"/>
        </w:rPr>
        <w:instrText xml:space="preserve"> INCLUDEPICTURE "https://phattrienphanmem123az.com/wp-content/uploads/2019/12/b621.png" \* MERGEFORMATINET </w:instrText>
      </w:r>
      <w:r>
        <w:rPr>
          <w:color w:val="444444"/>
        </w:rPr>
        <w:fldChar w:fldCharType="separate"/>
      </w:r>
      <w:r w:rsidR="00976DFE">
        <w:rPr>
          <w:color w:val="444444"/>
        </w:rPr>
        <w:fldChar w:fldCharType="begin"/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instrText>INCLUDEPICTURE  "https://phattrienphanmem123az.com/wp-content/uploads/2019/12/b621.png" \* MERGEFORMATINET</w:instrText>
      </w:r>
      <w:r w:rsidR="00976DFE">
        <w:rPr>
          <w:color w:val="444444"/>
        </w:rPr>
        <w:instrText xml:space="preserve"> </w:instrText>
      </w:r>
      <w:r w:rsidR="00976DFE">
        <w:rPr>
          <w:color w:val="444444"/>
        </w:rPr>
        <w:fldChar w:fldCharType="separate"/>
      </w:r>
      <w:r w:rsidR="00701930">
        <w:rPr>
          <w:color w:val="444444"/>
        </w:rPr>
        <w:pict w14:anchorId="0B980AC1">
          <v:shape id="_x0000_i1051" type="#_x0000_t75" alt="" style="width:496.45pt;height:268.75pt">
            <v:imagedata r:id="rId65" r:href="rId66"/>
          </v:shape>
        </w:pict>
      </w:r>
      <w:r w:rsidR="00976DFE">
        <w:rPr>
          <w:color w:val="444444"/>
        </w:rPr>
        <w:fldChar w:fldCharType="end"/>
      </w:r>
      <w:r>
        <w:rPr>
          <w:color w:val="444444"/>
        </w:rPr>
        <w:fldChar w:fldCharType="end"/>
      </w:r>
    </w:p>
    <w:p w14:paraId="435B97EB" w14:textId="77777777" w:rsidR="003C55B8" w:rsidRPr="003C55B8" w:rsidRDefault="003C55B8" w:rsidP="003C55B8">
      <w:pPr>
        <w:rPr>
          <w:lang w:val="en-US"/>
        </w:rPr>
      </w:pPr>
    </w:p>
    <w:sectPr w:rsidR="003C55B8" w:rsidRPr="003C55B8" w:rsidSect="00342313">
      <w:footerReference w:type="default" r:id="rId67"/>
      <w:pgSz w:w="12240" w:h="15840" w:code="1"/>
      <w:pgMar w:top="1517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D10928" w14:textId="77777777" w:rsidR="00976DFE" w:rsidRDefault="00976DFE">
      <w:r>
        <w:separator/>
      </w:r>
    </w:p>
  </w:endnote>
  <w:endnote w:type="continuationSeparator" w:id="0">
    <w:p w14:paraId="2EA10709" w14:textId="77777777" w:rsidR="00976DFE" w:rsidRDefault="00976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5A1025" w14:paraId="7962515D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54F18C60" w14:textId="77777777" w:rsidR="005A1025" w:rsidRPr="007A1DE8" w:rsidRDefault="005A1025" w:rsidP="005F7241">
          <w:pPr>
            <w:pStyle w:val="Header"/>
            <w:ind w:left="0" w:firstLine="0"/>
            <w:rPr>
              <w:lang w:val="en-US"/>
            </w:rPr>
          </w:pP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51A31B7C" w14:textId="43B1158A" w:rsidR="005A1025" w:rsidRDefault="005A1025" w:rsidP="00D234F3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E65C40">
            <w:rPr>
              <w:rStyle w:val="PageNumber"/>
              <w:noProof/>
            </w:rPr>
            <w:t>9</w:t>
          </w:r>
          <w:r>
            <w:rPr>
              <w:rStyle w:val="PageNumber"/>
            </w:rPr>
            <w:fldChar w:fldCharType="end"/>
          </w:r>
        </w:p>
      </w:tc>
    </w:tr>
  </w:tbl>
  <w:p w14:paraId="4BD85D83" w14:textId="77777777" w:rsidR="005A1025" w:rsidRDefault="005A10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9B58FF6" w14:textId="77777777" w:rsidR="00976DFE" w:rsidRDefault="00976DFE">
      <w:r>
        <w:separator/>
      </w:r>
    </w:p>
  </w:footnote>
  <w:footnote w:type="continuationSeparator" w:id="0">
    <w:p w14:paraId="2E39C245" w14:textId="77777777" w:rsidR="00976DFE" w:rsidRDefault="00976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1780CA34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8BA7D01"/>
    <w:multiLevelType w:val="hybridMultilevel"/>
    <w:tmpl w:val="0C14C142"/>
    <w:lvl w:ilvl="0" w:tplc="186438BC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0B8929BE"/>
    <w:multiLevelType w:val="hybridMultilevel"/>
    <w:tmpl w:val="4CC21B10"/>
    <w:lvl w:ilvl="0" w:tplc="93606202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1AFB4AA4"/>
    <w:multiLevelType w:val="hybridMultilevel"/>
    <w:tmpl w:val="2EF024FE"/>
    <w:lvl w:ilvl="0" w:tplc="AF56ED0A"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" w15:restartNumberingAfterBreak="0">
    <w:nsid w:val="1FA410E3"/>
    <w:multiLevelType w:val="hybridMultilevel"/>
    <w:tmpl w:val="08F4BA94"/>
    <w:lvl w:ilvl="0" w:tplc="5BEE102E"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5" w15:restartNumberingAfterBreak="0">
    <w:nsid w:val="2EE836E3"/>
    <w:multiLevelType w:val="hybridMultilevel"/>
    <w:tmpl w:val="B7DAAE5E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9AE7CC5"/>
    <w:multiLevelType w:val="hybridMultilevel"/>
    <w:tmpl w:val="C494F3D0"/>
    <w:lvl w:ilvl="0" w:tplc="0409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3EFD242A"/>
    <w:multiLevelType w:val="hybridMultilevel"/>
    <w:tmpl w:val="15408210"/>
    <w:lvl w:ilvl="0" w:tplc="042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2100238"/>
    <w:multiLevelType w:val="hybridMultilevel"/>
    <w:tmpl w:val="E50A77E8"/>
    <w:lvl w:ilvl="0" w:tplc="E2DA732C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6DB16CB1"/>
    <w:multiLevelType w:val="hybridMultilevel"/>
    <w:tmpl w:val="9D9E5EC2"/>
    <w:lvl w:ilvl="0" w:tplc="CC84727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1" w15:restartNumberingAfterBreak="0">
    <w:nsid w:val="7331754F"/>
    <w:multiLevelType w:val="hybridMultilevel"/>
    <w:tmpl w:val="548618EC"/>
    <w:lvl w:ilvl="0" w:tplc="925EB64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MS Mincho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E5288B"/>
    <w:multiLevelType w:val="hybridMultilevel"/>
    <w:tmpl w:val="E03C0944"/>
    <w:lvl w:ilvl="0" w:tplc="94E48A94">
      <w:numFmt w:val="bullet"/>
      <w:lvlText w:val=""/>
      <w:lvlJc w:val="left"/>
      <w:pPr>
        <w:ind w:left="717" w:hanging="360"/>
      </w:pPr>
      <w:rPr>
        <w:rFonts w:ascii="Wingdings" w:eastAsia="Times New Roman" w:hAnsi="Wingdings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3" w15:restartNumberingAfterBreak="0">
    <w:nsid w:val="7FC916BE"/>
    <w:multiLevelType w:val="hybridMultilevel"/>
    <w:tmpl w:val="7D0EDFF2"/>
    <w:lvl w:ilvl="0" w:tplc="CC84727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7" w:hanging="360"/>
      </w:pPr>
    </w:lvl>
    <w:lvl w:ilvl="2" w:tplc="0409001B" w:tentative="1">
      <w:start w:val="1"/>
      <w:numFmt w:val="lowerRoman"/>
      <w:lvlText w:val="%3."/>
      <w:lvlJc w:val="right"/>
      <w:pPr>
        <w:ind w:left="2517" w:hanging="180"/>
      </w:pPr>
    </w:lvl>
    <w:lvl w:ilvl="3" w:tplc="0409000F" w:tentative="1">
      <w:start w:val="1"/>
      <w:numFmt w:val="decimal"/>
      <w:lvlText w:val="%4."/>
      <w:lvlJc w:val="left"/>
      <w:pPr>
        <w:ind w:left="3237" w:hanging="360"/>
      </w:pPr>
    </w:lvl>
    <w:lvl w:ilvl="4" w:tplc="04090019" w:tentative="1">
      <w:start w:val="1"/>
      <w:numFmt w:val="lowerLetter"/>
      <w:lvlText w:val="%5."/>
      <w:lvlJc w:val="left"/>
      <w:pPr>
        <w:ind w:left="3957" w:hanging="360"/>
      </w:pPr>
    </w:lvl>
    <w:lvl w:ilvl="5" w:tplc="0409001B" w:tentative="1">
      <w:start w:val="1"/>
      <w:numFmt w:val="lowerRoman"/>
      <w:lvlText w:val="%6."/>
      <w:lvlJc w:val="right"/>
      <w:pPr>
        <w:ind w:left="4677" w:hanging="180"/>
      </w:pPr>
    </w:lvl>
    <w:lvl w:ilvl="6" w:tplc="0409000F" w:tentative="1">
      <w:start w:val="1"/>
      <w:numFmt w:val="decimal"/>
      <w:lvlText w:val="%7."/>
      <w:lvlJc w:val="left"/>
      <w:pPr>
        <w:ind w:left="5397" w:hanging="360"/>
      </w:pPr>
    </w:lvl>
    <w:lvl w:ilvl="7" w:tplc="04090019" w:tentative="1">
      <w:start w:val="1"/>
      <w:numFmt w:val="lowerLetter"/>
      <w:lvlText w:val="%8."/>
      <w:lvlJc w:val="left"/>
      <w:pPr>
        <w:ind w:left="6117" w:hanging="360"/>
      </w:pPr>
    </w:lvl>
    <w:lvl w:ilvl="8" w:tplc="0409001B" w:tentative="1">
      <w:start w:val="1"/>
      <w:numFmt w:val="lowerRoman"/>
      <w:lvlText w:val="%9."/>
      <w:lvlJc w:val="right"/>
      <w:pPr>
        <w:ind w:left="6837" w:hanging="180"/>
      </w:p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5"/>
  </w:num>
  <w:num w:numId="5">
    <w:abstractNumId w:val="12"/>
  </w:num>
  <w:num w:numId="6">
    <w:abstractNumId w:val="7"/>
  </w:num>
  <w:num w:numId="7">
    <w:abstractNumId w:val="11"/>
  </w:num>
  <w:num w:numId="8">
    <w:abstractNumId w:val="4"/>
  </w:num>
  <w:num w:numId="9">
    <w:abstractNumId w:val="1"/>
  </w:num>
  <w:num w:numId="10">
    <w:abstractNumId w:val="10"/>
  </w:num>
  <w:num w:numId="11">
    <w:abstractNumId w:val="13"/>
  </w:num>
  <w:num w:numId="12">
    <w:abstractNumId w:val="8"/>
  </w:num>
  <w:num w:numId="13">
    <w:abstractNumId w:val="2"/>
  </w:num>
  <w:num w:numId="14">
    <w:abstractNumId w:val="6"/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  <w:num w:numId="17">
    <w:abstractNumId w:val="4"/>
  </w:num>
  <w:num w:numId="18">
    <w:abstractNumId w:val="7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SystemFonts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A1DE8"/>
    <w:rsid w:val="00020FC9"/>
    <w:rsid w:val="00025007"/>
    <w:rsid w:val="0003138C"/>
    <w:rsid w:val="000519D9"/>
    <w:rsid w:val="000757AB"/>
    <w:rsid w:val="00075E91"/>
    <w:rsid w:val="000862E8"/>
    <w:rsid w:val="000A2382"/>
    <w:rsid w:val="000A59AA"/>
    <w:rsid w:val="000A6D76"/>
    <w:rsid w:val="000C0CA8"/>
    <w:rsid w:val="000C3285"/>
    <w:rsid w:val="000C6DF3"/>
    <w:rsid w:val="000E7116"/>
    <w:rsid w:val="00120FBD"/>
    <w:rsid w:val="00135914"/>
    <w:rsid w:val="00166A4B"/>
    <w:rsid w:val="00192D2D"/>
    <w:rsid w:val="001B3349"/>
    <w:rsid w:val="001C601B"/>
    <w:rsid w:val="0020637A"/>
    <w:rsid w:val="00206A2C"/>
    <w:rsid w:val="00221A67"/>
    <w:rsid w:val="002308D5"/>
    <w:rsid w:val="00244A7F"/>
    <w:rsid w:val="002539BE"/>
    <w:rsid w:val="002572AA"/>
    <w:rsid w:val="00266429"/>
    <w:rsid w:val="0026775D"/>
    <w:rsid w:val="00295635"/>
    <w:rsid w:val="002C18F5"/>
    <w:rsid w:val="002D3379"/>
    <w:rsid w:val="002E04F1"/>
    <w:rsid w:val="0031511D"/>
    <w:rsid w:val="00317183"/>
    <w:rsid w:val="00342313"/>
    <w:rsid w:val="00343FF0"/>
    <w:rsid w:val="00344BD6"/>
    <w:rsid w:val="00354350"/>
    <w:rsid w:val="003548A8"/>
    <w:rsid w:val="003667AC"/>
    <w:rsid w:val="003747E6"/>
    <w:rsid w:val="003910B2"/>
    <w:rsid w:val="00395A20"/>
    <w:rsid w:val="003B417B"/>
    <w:rsid w:val="003C55B8"/>
    <w:rsid w:val="003E15D0"/>
    <w:rsid w:val="003E5AEA"/>
    <w:rsid w:val="004176B5"/>
    <w:rsid w:val="0042054F"/>
    <w:rsid w:val="004425AB"/>
    <w:rsid w:val="004701AF"/>
    <w:rsid w:val="00487E50"/>
    <w:rsid w:val="00495414"/>
    <w:rsid w:val="004B7CC9"/>
    <w:rsid w:val="004C7428"/>
    <w:rsid w:val="004E0825"/>
    <w:rsid w:val="004E1444"/>
    <w:rsid w:val="005148DC"/>
    <w:rsid w:val="00517371"/>
    <w:rsid w:val="005225F9"/>
    <w:rsid w:val="00530B47"/>
    <w:rsid w:val="005777CF"/>
    <w:rsid w:val="00583D19"/>
    <w:rsid w:val="00592AA2"/>
    <w:rsid w:val="005A1025"/>
    <w:rsid w:val="005C6B34"/>
    <w:rsid w:val="005E5573"/>
    <w:rsid w:val="005F3047"/>
    <w:rsid w:val="005F5BF8"/>
    <w:rsid w:val="005F7241"/>
    <w:rsid w:val="0060508F"/>
    <w:rsid w:val="006052ED"/>
    <w:rsid w:val="0060620E"/>
    <w:rsid w:val="00615BF1"/>
    <w:rsid w:val="006257BE"/>
    <w:rsid w:val="00656DDD"/>
    <w:rsid w:val="006712B7"/>
    <w:rsid w:val="006747BF"/>
    <w:rsid w:val="00683B79"/>
    <w:rsid w:val="00685150"/>
    <w:rsid w:val="006855DC"/>
    <w:rsid w:val="00692F79"/>
    <w:rsid w:val="00695B0A"/>
    <w:rsid w:val="00696B1E"/>
    <w:rsid w:val="006A091C"/>
    <w:rsid w:val="006A1615"/>
    <w:rsid w:val="006B004B"/>
    <w:rsid w:val="006C7EAB"/>
    <w:rsid w:val="006D1094"/>
    <w:rsid w:val="006E205C"/>
    <w:rsid w:val="006E420F"/>
    <w:rsid w:val="006F3AAA"/>
    <w:rsid w:val="00701930"/>
    <w:rsid w:val="007114A7"/>
    <w:rsid w:val="00715F16"/>
    <w:rsid w:val="0073142D"/>
    <w:rsid w:val="007338F6"/>
    <w:rsid w:val="00741C42"/>
    <w:rsid w:val="007533F9"/>
    <w:rsid w:val="00757E11"/>
    <w:rsid w:val="00776B6A"/>
    <w:rsid w:val="007808D8"/>
    <w:rsid w:val="007A006D"/>
    <w:rsid w:val="007A1DE8"/>
    <w:rsid w:val="007A4815"/>
    <w:rsid w:val="007A6AA4"/>
    <w:rsid w:val="007D5FA9"/>
    <w:rsid w:val="007E1139"/>
    <w:rsid w:val="007F00BB"/>
    <w:rsid w:val="007F21C9"/>
    <w:rsid w:val="0082012F"/>
    <w:rsid w:val="008243D9"/>
    <w:rsid w:val="00861482"/>
    <w:rsid w:val="008822A3"/>
    <w:rsid w:val="008A2DBD"/>
    <w:rsid w:val="008D3E1E"/>
    <w:rsid w:val="008D70E9"/>
    <w:rsid w:val="008E52F0"/>
    <w:rsid w:val="0090167D"/>
    <w:rsid w:val="00903C3D"/>
    <w:rsid w:val="0091318B"/>
    <w:rsid w:val="00913448"/>
    <w:rsid w:val="00917E0B"/>
    <w:rsid w:val="00973168"/>
    <w:rsid w:val="00976DFE"/>
    <w:rsid w:val="00984338"/>
    <w:rsid w:val="0099744F"/>
    <w:rsid w:val="009B2AFC"/>
    <w:rsid w:val="009B34D7"/>
    <w:rsid w:val="009D5875"/>
    <w:rsid w:val="009E149E"/>
    <w:rsid w:val="009E3A7C"/>
    <w:rsid w:val="009F5A3B"/>
    <w:rsid w:val="00A14758"/>
    <w:rsid w:val="00A1729D"/>
    <w:rsid w:val="00A33ADA"/>
    <w:rsid w:val="00A638EF"/>
    <w:rsid w:val="00B00F0B"/>
    <w:rsid w:val="00B10D6B"/>
    <w:rsid w:val="00B20718"/>
    <w:rsid w:val="00B53652"/>
    <w:rsid w:val="00B54D6A"/>
    <w:rsid w:val="00B669B8"/>
    <w:rsid w:val="00B72A7C"/>
    <w:rsid w:val="00B91250"/>
    <w:rsid w:val="00B92CBD"/>
    <w:rsid w:val="00BB1153"/>
    <w:rsid w:val="00BB2365"/>
    <w:rsid w:val="00BB5444"/>
    <w:rsid w:val="00BB61A1"/>
    <w:rsid w:val="00BC0FCA"/>
    <w:rsid w:val="00BE4D65"/>
    <w:rsid w:val="00BF13A5"/>
    <w:rsid w:val="00BF1B32"/>
    <w:rsid w:val="00C12F93"/>
    <w:rsid w:val="00C404BB"/>
    <w:rsid w:val="00C465B9"/>
    <w:rsid w:val="00C50B81"/>
    <w:rsid w:val="00C578EC"/>
    <w:rsid w:val="00C672BF"/>
    <w:rsid w:val="00C74D6D"/>
    <w:rsid w:val="00CA3F99"/>
    <w:rsid w:val="00CA52C8"/>
    <w:rsid w:val="00CB2BE8"/>
    <w:rsid w:val="00CB323F"/>
    <w:rsid w:val="00CE1679"/>
    <w:rsid w:val="00D234F3"/>
    <w:rsid w:val="00D34385"/>
    <w:rsid w:val="00D5602D"/>
    <w:rsid w:val="00D82D45"/>
    <w:rsid w:val="00D84CED"/>
    <w:rsid w:val="00DA25B9"/>
    <w:rsid w:val="00DA2A6D"/>
    <w:rsid w:val="00DB2F1F"/>
    <w:rsid w:val="00DB7AF2"/>
    <w:rsid w:val="00DF3302"/>
    <w:rsid w:val="00E10AE9"/>
    <w:rsid w:val="00E1432F"/>
    <w:rsid w:val="00E20AB2"/>
    <w:rsid w:val="00E27A94"/>
    <w:rsid w:val="00E50910"/>
    <w:rsid w:val="00E56A64"/>
    <w:rsid w:val="00E644C9"/>
    <w:rsid w:val="00E65C40"/>
    <w:rsid w:val="00E65D44"/>
    <w:rsid w:val="00E954E7"/>
    <w:rsid w:val="00E95D0C"/>
    <w:rsid w:val="00EC4D88"/>
    <w:rsid w:val="00EC7239"/>
    <w:rsid w:val="00EE6EE4"/>
    <w:rsid w:val="00F00236"/>
    <w:rsid w:val="00F122BE"/>
    <w:rsid w:val="00F30E4E"/>
    <w:rsid w:val="00F46070"/>
    <w:rsid w:val="00F56F75"/>
    <w:rsid w:val="00F77B6D"/>
    <w:rsid w:val="00FA417C"/>
    <w:rsid w:val="00FC5353"/>
    <w:rsid w:val="00FD3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4808850"/>
  <w15:chartTrackingRefBased/>
  <w15:docId w15:val="{1A4B8948-F14B-4674-AE30-1458C0E70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9" w:qFormat="1"/>
    <w:lsdException w:name="heading 8" w:uiPriority="99" w:qFormat="1"/>
    <w:lsdException w:name="heading 9" w:uiPriority="99" w:qFormat="1"/>
    <w:lsdException w:name="toc 1" w:uiPriority="39" w:qFormat="1"/>
    <w:lsdException w:name="toc 2" w:uiPriority="39" w:qFormat="1"/>
    <w:lsdException w:name="toc 3" w:uiPriority="39" w:qFormat="1"/>
    <w:lsdException w:name="toc 4" w:uiPriority="99"/>
    <w:lsdException w:name="toc 5" w:uiPriority="99"/>
    <w:lsdException w:name="toc 6" w:uiPriority="99"/>
    <w:lsdException w:name="toc 7" w:uiPriority="99"/>
    <w:lsdException w:name="toc 8" w:uiPriority="99"/>
    <w:lsdException w:name="toc 9" w:uiPriority="99"/>
    <w:lsdException w:name="Normal Indent" w:uiPriority="99"/>
    <w:lsdException w:name="footnote text" w:uiPriority="99"/>
    <w:lsdException w:name="header" w:uiPriority="99"/>
    <w:lsdException w:name="footer" w:uiPriority="99"/>
    <w:lsdException w:name="caption" w:semiHidden="1" w:unhideWhenUsed="1" w:qFormat="1"/>
    <w:lsdException w:name="Title" w:uiPriority="99" w:qFormat="1"/>
    <w:lsdException w:name="Body Text" w:uiPriority="99"/>
    <w:lsdException w:name="Subtitle" w:uiPriority="99" w:qFormat="1"/>
    <w:lsdException w:name="Body Text 2" w:uiPriority="99"/>
    <w:lsdException w:name="Body Text 3" w:uiPriority="99"/>
    <w:lsdException w:name="Hyperlink" w:uiPriority="99"/>
    <w:lsdException w:name="FollowedHyperlink" w:uiPriority="99"/>
    <w:lsdException w:name="Strong" w:uiPriority="22" w:qFormat="1"/>
    <w:lsdException w:name="Emphasis" w:uiPriority="20" w:qFormat="1"/>
    <w:lsdException w:name="Document Map" w:uiPriority="99"/>
    <w:lsdException w:name="Normal (Web)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7EAB"/>
    <w:pPr>
      <w:widowControl w:val="0"/>
      <w:spacing w:line="240" w:lineRule="atLeast"/>
      <w:ind w:left="714" w:hanging="357"/>
    </w:pPr>
    <w:rPr>
      <w:sz w:val="26"/>
      <w:szCs w:val="24"/>
      <w:lang w:val="vi-VN" w:eastAsia="en-US"/>
    </w:rPr>
  </w:style>
  <w:style w:type="paragraph" w:styleId="Heading1">
    <w:name w:val="heading 1"/>
    <w:basedOn w:val="Normal"/>
    <w:next w:val="Normal"/>
    <w:link w:val="Heading1Char"/>
    <w:qFormat/>
    <w:rsid w:val="006F3AAA"/>
    <w:pPr>
      <w:keepNext/>
      <w:numPr>
        <w:numId w:val="1"/>
      </w:numPr>
      <w:spacing w:before="120" w:after="60"/>
      <w:outlineLvl w:val="0"/>
    </w:pPr>
    <w:rPr>
      <w:b/>
      <w:color w:val="548DD4"/>
      <w:sz w:val="28"/>
    </w:rPr>
  </w:style>
  <w:style w:type="paragraph" w:styleId="Heading2">
    <w:name w:val="heading 2"/>
    <w:basedOn w:val="Heading1"/>
    <w:next w:val="Normal"/>
    <w:link w:val="Heading2Char"/>
    <w:qFormat/>
    <w:rsid w:val="006F3AAA"/>
    <w:pPr>
      <w:numPr>
        <w:ilvl w:val="1"/>
      </w:numPr>
      <w:outlineLvl w:val="1"/>
    </w:pPr>
    <w:rPr>
      <w:color w:val="auto"/>
      <w:sz w:val="26"/>
    </w:rPr>
  </w:style>
  <w:style w:type="paragraph" w:styleId="Heading3">
    <w:name w:val="heading 3"/>
    <w:basedOn w:val="Heading1"/>
    <w:next w:val="Normal"/>
    <w:link w:val="Heading3Char"/>
    <w:qFormat/>
    <w:rsid w:val="00343FF0"/>
    <w:pPr>
      <w:numPr>
        <w:ilvl w:val="2"/>
      </w:numPr>
      <w:outlineLvl w:val="2"/>
    </w:pPr>
    <w:rPr>
      <w:i/>
      <w:color w:val="auto"/>
      <w:sz w:val="26"/>
    </w:rPr>
  </w:style>
  <w:style w:type="paragraph" w:styleId="Heading4">
    <w:name w:val="heading 4"/>
    <w:basedOn w:val="Heading1"/>
    <w:next w:val="Normal"/>
    <w:link w:val="Heading4Char"/>
    <w:qFormat/>
    <w:rsid w:val="006F3AAA"/>
    <w:pPr>
      <w:numPr>
        <w:ilvl w:val="3"/>
      </w:numPr>
      <w:outlineLvl w:val="3"/>
    </w:pPr>
    <w:rPr>
      <w:b w:val="0"/>
      <w:color w:val="auto"/>
      <w:sz w:val="20"/>
    </w:rPr>
  </w:style>
  <w:style w:type="paragraph" w:styleId="Heading5">
    <w:name w:val="heading 5"/>
    <w:basedOn w:val="Normal"/>
    <w:next w:val="Normal"/>
    <w:link w:val="Heading5Char"/>
    <w:uiPriority w:val="9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link w:val="Heading6Char"/>
    <w:uiPriority w:val="9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link w:val="Heading7Char"/>
    <w:uiPriority w:val="99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9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uiPriority w:val="99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2">
    <w:name w:val="Paragraph2"/>
    <w:basedOn w:val="Normal"/>
    <w:uiPriority w:val="99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uiPriority w:val="99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link w:val="SubtitleChar"/>
    <w:uiPriority w:val="99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uiPriority w:val="99"/>
    <w:pPr>
      <w:ind w:left="900" w:hanging="900"/>
    </w:pPr>
  </w:style>
  <w:style w:type="paragraph" w:styleId="TOC1">
    <w:name w:val="toc 1"/>
    <w:basedOn w:val="Normal"/>
    <w:next w:val="Normal"/>
    <w:uiPriority w:val="39"/>
    <w:qFormat/>
    <w:pPr>
      <w:spacing w:before="120"/>
      <w:ind w:left="0"/>
    </w:pPr>
    <w:rPr>
      <w:rFonts w:ascii="Calibri" w:hAnsi="Calibri" w:cs="Calibri"/>
      <w:b/>
      <w:bCs/>
      <w:i/>
      <w:iCs/>
      <w:sz w:val="24"/>
    </w:rPr>
  </w:style>
  <w:style w:type="paragraph" w:styleId="TOC2">
    <w:name w:val="toc 2"/>
    <w:basedOn w:val="Normal"/>
    <w:next w:val="Normal"/>
    <w:uiPriority w:val="39"/>
    <w:qFormat/>
    <w:pPr>
      <w:spacing w:before="120"/>
      <w:ind w:left="260"/>
    </w:pPr>
    <w:rPr>
      <w:rFonts w:ascii="Calibri" w:hAnsi="Calibri" w:cs="Calibri"/>
      <w:b/>
      <w:bCs/>
      <w:sz w:val="22"/>
      <w:szCs w:val="22"/>
    </w:rPr>
  </w:style>
  <w:style w:type="paragraph" w:styleId="TOC3">
    <w:name w:val="toc 3"/>
    <w:basedOn w:val="Normal"/>
    <w:next w:val="Normal"/>
    <w:uiPriority w:val="39"/>
    <w:qFormat/>
    <w:pPr>
      <w:ind w:left="520"/>
    </w:pPr>
    <w:rPr>
      <w:rFonts w:ascii="Calibri" w:hAnsi="Calibri" w:cs="Calibri"/>
      <w:sz w:val="20"/>
      <w:szCs w:val="20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Bullet2">
    <w:name w:val="Bullet2"/>
    <w:basedOn w:val="Normal"/>
    <w:uiPriority w:val="99"/>
    <w:pPr>
      <w:ind w:left="1440" w:hanging="360"/>
    </w:pPr>
    <w:rPr>
      <w:color w:val="000080"/>
    </w:rPr>
  </w:style>
  <w:style w:type="paragraph" w:customStyle="1" w:styleId="Paragraph1">
    <w:name w:val="Paragraph1"/>
    <w:basedOn w:val="Normal"/>
    <w:uiPriority w:val="99"/>
    <w:pPr>
      <w:spacing w:before="80" w:line="240" w:lineRule="auto"/>
      <w:jc w:val="both"/>
    </w:pPr>
  </w:style>
  <w:style w:type="paragraph" w:customStyle="1" w:styleId="Tabletext">
    <w:name w:val="Tabletext"/>
    <w:basedOn w:val="Normal"/>
    <w:uiPriority w:val="99"/>
    <w:pPr>
      <w:keepLines/>
      <w:spacing w:after="120"/>
    </w:pPr>
  </w:style>
  <w:style w:type="paragraph" w:styleId="BodyText">
    <w:name w:val="Body Text"/>
    <w:basedOn w:val="Normal"/>
    <w:link w:val="BodyTextChar"/>
    <w:uiPriority w:val="99"/>
    <w:pPr>
      <w:keepLines/>
      <w:spacing w:after="120"/>
      <w:ind w:left="720"/>
    </w:pPr>
  </w:style>
  <w:style w:type="paragraph" w:customStyle="1" w:styleId="Paragraph3">
    <w:name w:val="Paragraph3"/>
    <w:basedOn w:val="Paragraph1"/>
    <w:uiPriority w:val="99"/>
    <w:pPr>
      <w:ind w:left="1530"/>
    </w:pPr>
  </w:style>
  <w:style w:type="paragraph" w:customStyle="1" w:styleId="Bullet1">
    <w:name w:val="Bullet1"/>
    <w:basedOn w:val="Normal"/>
    <w:uiPriority w:val="99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link w:val="DocumentMapChar"/>
    <w:uiPriority w:val="99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uiPriority w:val="99"/>
    <w:pPr>
      <w:ind w:left="2250"/>
    </w:pPr>
  </w:style>
  <w:style w:type="paragraph" w:styleId="TOC4">
    <w:name w:val="toc 4"/>
    <w:basedOn w:val="Normal"/>
    <w:next w:val="Normal"/>
    <w:uiPriority w:val="99"/>
    <w:semiHidden/>
    <w:pPr>
      <w:ind w:left="780"/>
    </w:pPr>
    <w:rPr>
      <w:rFonts w:ascii="Calibri" w:hAnsi="Calibri" w:cs="Calibri"/>
      <w:sz w:val="20"/>
      <w:szCs w:val="20"/>
    </w:rPr>
  </w:style>
  <w:style w:type="paragraph" w:styleId="TOC5">
    <w:name w:val="toc 5"/>
    <w:basedOn w:val="Normal"/>
    <w:next w:val="Normal"/>
    <w:uiPriority w:val="99"/>
    <w:semiHidden/>
    <w:pPr>
      <w:ind w:left="1040"/>
    </w:pPr>
    <w:rPr>
      <w:rFonts w:ascii="Calibri" w:hAnsi="Calibri" w:cs="Calibri"/>
      <w:sz w:val="20"/>
      <w:szCs w:val="20"/>
    </w:rPr>
  </w:style>
  <w:style w:type="paragraph" w:styleId="TOC6">
    <w:name w:val="toc 6"/>
    <w:basedOn w:val="Normal"/>
    <w:next w:val="Normal"/>
    <w:uiPriority w:val="99"/>
    <w:semiHidden/>
    <w:pPr>
      <w:ind w:left="1300"/>
    </w:pPr>
    <w:rPr>
      <w:rFonts w:ascii="Calibri" w:hAnsi="Calibri" w:cs="Calibri"/>
      <w:sz w:val="20"/>
      <w:szCs w:val="20"/>
    </w:rPr>
  </w:style>
  <w:style w:type="paragraph" w:styleId="TOC7">
    <w:name w:val="toc 7"/>
    <w:basedOn w:val="Normal"/>
    <w:next w:val="Normal"/>
    <w:uiPriority w:val="99"/>
    <w:semiHidden/>
    <w:pPr>
      <w:ind w:left="1560"/>
    </w:pPr>
    <w:rPr>
      <w:rFonts w:ascii="Calibri" w:hAnsi="Calibri" w:cs="Calibri"/>
      <w:sz w:val="20"/>
      <w:szCs w:val="20"/>
    </w:rPr>
  </w:style>
  <w:style w:type="paragraph" w:styleId="TOC8">
    <w:name w:val="toc 8"/>
    <w:basedOn w:val="Normal"/>
    <w:next w:val="Normal"/>
    <w:uiPriority w:val="99"/>
    <w:semiHidden/>
    <w:pPr>
      <w:ind w:left="1820"/>
    </w:pPr>
    <w:rPr>
      <w:rFonts w:ascii="Calibri" w:hAnsi="Calibri" w:cs="Calibri"/>
      <w:sz w:val="20"/>
      <w:szCs w:val="20"/>
    </w:rPr>
  </w:style>
  <w:style w:type="paragraph" w:styleId="TOC9">
    <w:name w:val="toc 9"/>
    <w:basedOn w:val="Normal"/>
    <w:next w:val="Normal"/>
    <w:uiPriority w:val="99"/>
    <w:semiHidden/>
    <w:pPr>
      <w:ind w:left="2080"/>
    </w:pPr>
    <w:rPr>
      <w:rFonts w:ascii="Calibri" w:hAnsi="Calibri" w:cs="Calibri"/>
      <w:sz w:val="20"/>
      <w:szCs w:val="20"/>
    </w:rPr>
  </w:style>
  <w:style w:type="paragraph" w:styleId="BodyText2">
    <w:name w:val="Body Text 2"/>
    <w:basedOn w:val="Normal"/>
    <w:link w:val="BodyText2Char"/>
    <w:uiPriority w:val="99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link w:val="BodyText3Char"/>
    <w:uiPriority w:val="99"/>
    <w:pPr>
      <w:widowControl/>
      <w:spacing w:line="240" w:lineRule="auto"/>
    </w:pPr>
    <w:rPr>
      <w:snapToGrid w:val="0"/>
      <w:sz w:val="24"/>
    </w:rPr>
  </w:style>
  <w:style w:type="paragraph" w:customStyle="1" w:styleId="ToDoItem">
    <w:name w:val="To Do Item"/>
    <w:basedOn w:val="Normal"/>
    <w:uiPriority w:val="99"/>
    <w:pPr>
      <w:numPr>
        <w:numId w:val="2"/>
      </w:numPr>
    </w:pPr>
  </w:style>
  <w:style w:type="character" w:customStyle="1" w:styleId="SoDAField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3-Accent5">
    <w:name w:val="Medium Grid 3 Accent 5"/>
    <w:basedOn w:val="TableNormal"/>
    <w:uiPriority w:val="69"/>
    <w:rsid w:val="005F3047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5D5E2"/>
      </w:tcPr>
    </w:tblStylePr>
  </w:style>
  <w:style w:type="table" w:styleId="MediumList2-Accent5">
    <w:name w:val="Medium List 2 Accent 5"/>
    <w:basedOn w:val="TableNormal"/>
    <w:uiPriority w:val="66"/>
    <w:rsid w:val="005F3047"/>
    <w:rPr>
      <w:color w:val="000000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ghtList-Accent5">
    <w:name w:val="Light List Accent 5"/>
    <w:basedOn w:val="TableNormal"/>
    <w:uiPriority w:val="61"/>
    <w:rsid w:val="00B5365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33F9"/>
    <w:pPr>
      <w:keepLines/>
      <w:widowControl/>
      <w:numPr>
        <w:numId w:val="0"/>
      </w:numPr>
      <w:spacing w:before="480" w:after="0" w:line="276" w:lineRule="auto"/>
      <w:outlineLvl w:val="9"/>
    </w:pPr>
    <w:rPr>
      <w:bCs/>
      <w:color w:val="365F91"/>
      <w:szCs w:val="28"/>
      <w:lang w:val="en-US"/>
    </w:rPr>
  </w:style>
  <w:style w:type="character" w:styleId="Hyperlink">
    <w:name w:val="Hyperlink"/>
    <w:uiPriority w:val="99"/>
    <w:unhideWhenUsed/>
    <w:rsid w:val="007533F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rsid w:val="007533F9"/>
    <w:pPr>
      <w:spacing w:line="240" w:lineRule="auto"/>
    </w:pPr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rsid w:val="007533F9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757E11"/>
    <w:pPr>
      <w:ind w:left="720"/>
    </w:pPr>
  </w:style>
  <w:style w:type="character" w:customStyle="1" w:styleId="crayon-h">
    <w:name w:val="crayon-h"/>
    <w:rsid w:val="00615BF1"/>
  </w:style>
  <w:style w:type="character" w:customStyle="1" w:styleId="crayon-e">
    <w:name w:val="crayon-e"/>
    <w:rsid w:val="00615BF1"/>
  </w:style>
  <w:style w:type="character" w:customStyle="1" w:styleId="crayon-sy">
    <w:name w:val="crayon-sy"/>
    <w:rsid w:val="00615BF1"/>
  </w:style>
  <w:style w:type="character" w:customStyle="1" w:styleId="crayon-cn">
    <w:name w:val="crayon-cn"/>
    <w:rsid w:val="00615BF1"/>
  </w:style>
  <w:style w:type="character" w:customStyle="1" w:styleId="crayon-v">
    <w:name w:val="crayon-v"/>
    <w:rsid w:val="00615BF1"/>
  </w:style>
  <w:style w:type="paragraph" w:styleId="NormalWeb">
    <w:name w:val="Normal (Web)"/>
    <w:basedOn w:val="Normal"/>
    <w:uiPriority w:val="99"/>
    <w:unhideWhenUsed/>
    <w:rsid w:val="00615BF1"/>
    <w:pPr>
      <w:widowControl/>
      <w:spacing w:before="100" w:beforeAutospacing="1" w:after="100" w:afterAutospacing="1" w:line="240" w:lineRule="auto"/>
      <w:ind w:left="0" w:firstLine="0"/>
    </w:pPr>
    <w:rPr>
      <w:sz w:val="24"/>
      <w:lang w:val="en-US"/>
    </w:rPr>
  </w:style>
  <w:style w:type="table" w:styleId="MediumGrid3">
    <w:name w:val="Medium Grid 3"/>
    <w:basedOn w:val="TableNormal"/>
    <w:uiPriority w:val="69"/>
    <w:rsid w:val="00615BF1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character" w:customStyle="1" w:styleId="crayon-o">
    <w:name w:val="crayon-o"/>
    <w:rsid w:val="00E56A64"/>
  </w:style>
  <w:style w:type="character" w:customStyle="1" w:styleId="crayon-c">
    <w:name w:val="crayon-c"/>
    <w:rsid w:val="00E56A64"/>
  </w:style>
  <w:style w:type="table" w:styleId="GridTable5Dark">
    <w:name w:val="Grid Table 5 Dark"/>
    <w:basedOn w:val="TableNormal"/>
    <w:uiPriority w:val="50"/>
    <w:rsid w:val="00E56A64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character" w:customStyle="1" w:styleId="crayon-p">
    <w:name w:val="crayon-p"/>
    <w:rsid w:val="005A1025"/>
  </w:style>
  <w:style w:type="character" w:customStyle="1" w:styleId="crayon-t">
    <w:name w:val="crayon-t"/>
    <w:rsid w:val="005A1025"/>
  </w:style>
  <w:style w:type="character" w:customStyle="1" w:styleId="crayon-st">
    <w:name w:val="crayon-st"/>
    <w:rsid w:val="005A1025"/>
  </w:style>
  <w:style w:type="character" w:customStyle="1" w:styleId="crayon-s">
    <w:name w:val="crayon-s"/>
    <w:rsid w:val="005A1025"/>
  </w:style>
  <w:style w:type="table" w:styleId="GridTable4">
    <w:name w:val="Grid Table 4"/>
    <w:basedOn w:val="TableNormal"/>
    <w:uiPriority w:val="49"/>
    <w:rsid w:val="005A1025"/>
    <w:tblPr>
      <w:tblStyleRowBandSize w:val="1"/>
      <w:tblStyleColBandSize w:val="1"/>
      <w:tblBorders>
        <w:top w:val="single" w:sz="4" w:space="0" w:color="666666"/>
        <w:left w:val="single" w:sz="4" w:space="0" w:color="666666"/>
        <w:bottom w:val="single" w:sz="4" w:space="0" w:color="666666"/>
        <w:right w:val="single" w:sz="4" w:space="0" w:color="666666"/>
        <w:insideH w:val="single" w:sz="4" w:space="0" w:color="666666"/>
        <w:insideV w:val="single" w:sz="4" w:space="0" w:color="666666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character" w:customStyle="1" w:styleId="Heading1Char">
    <w:name w:val="Heading 1 Char"/>
    <w:link w:val="Heading1"/>
    <w:rsid w:val="000862E8"/>
    <w:rPr>
      <w:b/>
      <w:color w:val="548DD4"/>
      <w:sz w:val="28"/>
      <w:szCs w:val="24"/>
      <w:lang w:val="vi-VN"/>
    </w:rPr>
  </w:style>
  <w:style w:type="character" w:customStyle="1" w:styleId="Heading2Char">
    <w:name w:val="Heading 2 Char"/>
    <w:link w:val="Heading2"/>
    <w:rsid w:val="000862E8"/>
    <w:rPr>
      <w:b/>
      <w:sz w:val="26"/>
      <w:szCs w:val="24"/>
      <w:lang w:val="vi-VN"/>
    </w:rPr>
  </w:style>
  <w:style w:type="character" w:customStyle="1" w:styleId="Heading3Char">
    <w:name w:val="Heading 3 Char"/>
    <w:link w:val="Heading3"/>
    <w:rsid w:val="000862E8"/>
    <w:rPr>
      <w:b/>
      <w:i/>
      <w:sz w:val="26"/>
      <w:szCs w:val="24"/>
      <w:lang w:val="vi-VN"/>
    </w:rPr>
  </w:style>
  <w:style w:type="character" w:customStyle="1" w:styleId="Heading4Char">
    <w:name w:val="Heading 4 Char"/>
    <w:link w:val="Heading4"/>
    <w:rsid w:val="000862E8"/>
    <w:rPr>
      <w:szCs w:val="24"/>
      <w:lang w:val="vi-VN"/>
    </w:rPr>
  </w:style>
  <w:style w:type="character" w:customStyle="1" w:styleId="Heading5Char">
    <w:name w:val="Heading 5 Char"/>
    <w:link w:val="Heading5"/>
    <w:uiPriority w:val="9"/>
    <w:rsid w:val="000862E8"/>
    <w:rPr>
      <w:sz w:val="22"/>
      <w:szCs w:val="24"/>
      <w:lang w:val="vi-VN"/>
    </w:rPr>
  </w:style>
  <w:style w:type="character" w:customStyle="1" w:styleId="Heading6Char">
    <w:name w:val="Heading 6 Char"/>
    <w:link w:val="Heading6"/>
    <w:uiPriority w:val="9"/>
    <w:rsid w:val="000862E8"/>
    <w:rPr>
      <w:i/>
      <w:sz w:val="22"/>
      <w:szCs w:val="24"/>
      <w:lang w:val="vi-VN"/>
    </w:rPr>
  </w:style>
  <w:style w:type="character" w:customStyle="1" w:styleId="Heading7Char">
    <w:name w:val="Heading 7 Char"/>
    <w:link w:val="Heading7"/>
    <w:uiPriority w:val="99"/>
    <w:rsid w:val="000862E8"/>
    <w:rPr>
      <w:sz w:val="26"/>
      <w:szCs w:val="24"/>
      <w:lang w:val="vi-VN"/>
    </w:rPr>
  </w:style>
  <w:style w:type="character" w:customStyle="1" w:styleId="Heading8Char">
    <w:name w:val="Heading 8 Char"/>
    <w:link w:val="Heading8"/>
    <w:uiPriority w:val="99"/>
    <w:rsid w:val="000862E8"/>
    <w:rPr>
      <w:i/>
      <w:sz w:val="26"/>
      <w:szCs w:val="24"/>
      <w:lang w:val="vi-VN"/>
    </w:rPr>
  </w:style>
  <w:style w:type="character" w:customStyle="1" w:styleId="Heading9Char">
    <w:name w:val="Heading 9 Char"/>
    <w:link w:val="Heading9"/>
    <w:uiPriority w:val="99"/>
    <w:rsid w:val="000862E8"/>
    <w:rPr>
      <w:b/>
      <w:i/>
      <w:sz w:val="18"/>
      <w:szCs w:val="24"/>
      <w:lang w:val="vi-VN"/>
    </w:rPr>
  </w:style>
  <w:style w:type="character" w:styleId="FollowedHyperlink">
    <w:name w:val="FollowedHyperlink"/>
    <w:uiPriority w:val="99"/>
    <w:unhideWhenUsed/>
    <w:rsid w:val="000862E8"/>
    <w:rPr>
      <w:color w:val="800080"/>
      <w:u w:val="single"/>
    </w:rPr>
  </w:style>
  <w:style w:type="paragraph" w:customStyle="1" w:styleId="msonormal0">
    <w:name w:val="msonormal"/>
    <w:basedOn w:val="Normal"/>
    <w:rsid w:val="000862E8"/>
    <w:pPr>
      <w:widowControl/>
      <w:spacing w:before="100" w:beforeAutospacing="1" w:after="100" w:afterAutospacing="1" w:line="240" w:lineRule="auto"/>
      <w:ind w:left="0" w:firstLine="0"/>
    </w:pPr>
    <w:rPr>
      <w:sz w:val="24"/>
      <w:lang w:val="en-US"/>
    </w:rPr>
  </w:style>
  <w:style w:type="character" w:customStyle="1" w:styleId="FootnoteTextChar">
    <w:name w:val="Footnote Text Char"/>
    <w:link w:val="FootnoteText"/>
    <w:uiPriority w:val="99"/>
    <w:semiHidden/>
    <w:rsid w:val="000862E8"/>
    <w:rPr>
      <w:rFonts w:ascii="Helvetica" w:hAnsi="Helvetica"/>
      <w:sz w:val="16"/>
      <w:szCs w:val="24"/>
      <w:lang w:val="vi-VN"/>
    </w:rPr>
  </w:style>
  <w:style w:type="character" w:customStyle="1" w:styleId="HeaderChar">
    <w:name w:val="Header Char"/>
    <w:link w:val="Header"/>
    <w:uiPriority w:val="99"/>
    <w:rsid w:val="000862E8"/>
    <w:rPr>
      <w:sz w:val="26"/>
      <w:szCs w:val="24"/>
      <w:lang w:val="vi-VN"/>
    </w:rPr>
  </w:style>
  <w:style w:type="character" w:customStyle="1" w:styleId="FooterChar">
    <w:name w:val="Footer Char"/>
    <w:link w:val="Footer"/>
    <w:uiPriority w:val="99"/>
    <w:rsid w:val="000862E8"/>
    <w:rPr>
      <w:sz w:val="26"/>
      <w:szCs w:val="24"/>
      <w:lang w:val="vi-VN"/>
    </w:rPr>
  </w:style>
  <w:style w:type="character" w:customStyle="1" w:styleId="TitleChar">
    <w:name w:val="Title Char"/>
    <w:link w:val="Title"/>
    <w:uiPriority w:val="99"/>
    <w:rsid w:val="000862E8"/>
    <w:rPr>
      <w:rFonts w:ascii="Arial" w:hAnsi="Arial"/>
      <w:b/>
      <w:sz w:val="36"/>
      <w:szCs w:val="24"/>
      <w:lang w:val="vi-VN"/>
    </w:rPr>
  </w:style>
  <w:style w:type="character" w:customStyle="1" w:styleId="BodyTextChar">
    <w:name w:val="Body Text Char"/>
    <w:link w:val="BodyText"/>
    <w:uiPriority w:val="99"/>
    <w:rsid w:val="000862E8"/>
    <w:rPr>
      <w:sz w:val="26"/>
      <w:szCs w:val="24"/>
      <w:lang w:val="vi-VN"/>
    </w:rPr>
  </w:style>
  <w:style w:type="character" w:customStyle="1" w:styleId="SubtitleChar">
    <w:name w:val="Subtitle Char"/>
    <w:link w:val="Subtitle"/>
    <w:uiPriority w:val="99"/>
    <w:rsid w:val="000862E8"/>
    <w:rPr>
      <w:rFonts w:ascii="Arial" w:hAnsi="Arial"/>
      <w:i/>
      <w:sz w:val="36"/>
      <w:szCs w:val="24"/>
      <w:lang w:val="en-AU"/>
    </w:rPr>
  </w:style>
  <w:style w:type="character" w:customStyle="1" w:styleId="BodyText2Char">
    <w:name w:val="Body Text 2 Char"/>
    <w:link w:val="BodyText2"/>
    <w:uiPriority w:val="99"/>
    <w:rsid w:val="000862E8"/>
    <w:rPr>
      <w:snapToGrid w:val="0"/>
      <w:sz w:val="28"/>
      <w:szCs w:val="24"/>
      <w:lang w:val="vi-VN"/>
    </w:rPr>
  </w:style>
  <w:style w:type="character" w:customStyle="1" w:styleId="BodyText3Char">
    <w:name w:val="Body Text 3 Char"/>
    <w:link w:val="BodyText3"/>
    <w:uiPriority w:val="99"/>
    <w:rsid w:val="000862E8"/>
    <w:rPr>
      <w:snapToGrid w:val="0"/>
      <w:sz w:val="24"/>
      <w:szCs w:val="24"/>
      <w:lang w:val="vi-VN"/>
    </w:rPr>
  </w:style>
  <w:style w:type="character" w:customStyle="1" w:styleId="DocumentMapChar">
    <w:name w:val="Document Map Char"/>
    <w:link w:val="DocumentMap"/>
    <w:uiPriority w:val="99"/>
    <w:semiHidden/>
    <w:rsid w:val="000862E8"/>
    <w:rPr>
      <w:rFonts w:ascii="Tahoma" w:hAnsi="Tahoma"/>
      <w:sz w:val="26"/>
      <w:szCs w:val="24"/>
      <w:shd w:val="clear" w:color="auto" w:fill="000080"/>
      <w:lang w:val="vi-VN"/>
    </w:rPr>
  </w:style>
  <w:style w:type="character" w:customStyle="1" w:styleId="crayon-m">
    <w:name w:val="crayon-m"/>
    <w:rsid w:val="000862E8"/>
  </w:style>
  <w:style w:type="character" w:customStyle="1" w:styleId="crayon-i">
    <w:name w:val="crayon-i"/>
    <w:rsid w:val="000862E8"/>
  </w:style>
  <w:style w:type="character" w:styleId="Strong">
    <w:name w:val="Strong"/>
    <w:uiPriority w:val="22"/>
    <w:qFormat/>
    <w:rsid w:val="000862E8"/>
    <w:rPr>
      <w:b/>
      <w:bCs/>
    </w:rPr>
  </w:style>
  <w:style w:type="character" w:customStyle="1" w:styleId="crayon-r">
    <w:name w:val="crayon-r"/>
    <w:rsid w:val="00F122BE"/>
  </w:style>
  <w:style w:type="character" w:styleId="Emphasis">
    <w:name w:val="Emphasis"/>
    <w:uiPriority w:val="20"/>
    <w:qFormat/>
    <w:rsid w:val="003C55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3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1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3164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647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51217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879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8195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1000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530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150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25735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82477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241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2076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77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8204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560194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3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75631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4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308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https://phattrienphanmem123az.com/wp-content/uploads/2019/12/3-1024x275.png" TargetMode="External"/><Relationship Id="rId26" Type="http://schemas.openxmlformats.org/officeDocument/2006/relationships/image" Target="https://phattrienphanmem123az.com/wp-content/uploads/2019/12/7.png" TargetMode="External"/><Relationship Id="rId39" Type="http://schemas.openxmlformats.org/officeDocument/2006/relationships/image" Target="media/image14.png"/><Relationship Id="rId21" Type="http://schemas.openxmlformats.org/officeDocument/2006/relationships/image" Target="media/image5.png"/><Relationship Id="rId34" Type="http://schemas.openxmlformats.org/officeDocument/2006/relationships/image" Target="https://phattrienphanmem123az.com/wp-content/uploads/2019/12/B64-1024x403.png" TargetMode="External"/><Relationship Id="rId42" Type="http://schemas.openxmlformats.org/officeDocument/2006/relationships/image" Target="https://phattrienphanmem123az.com/wp-content/uploads/2019/12/b68.png" TargetMode="External"/><Relationship Id="rId47" Type="http://schemas.openxmlformats.org/officeDocument/2006/relationships/image" Target="media/image18.png"/><Relationship Id="rId50" Type="http://schemas.openxmlformats.org/officeDocument/2006/relationships/image" Target="https://phattrienphanmem123az.com/wp-content/uploads/2019/12/b612.png" TargetMode="External"/><Relationship Id="rId55" Type="http://schemas.openxmlformats.org/officeDocument/2006/relationships/image" Target="media/image22.png"/><Relationship Id="rId63" Type="http://schemas.openxmlformats.org/officeDocument/2006/relationships/image" Target="media/image2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https://phattrienphanmem123az.com/wp-content/uploads/2019/12/22-1024x357.png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2019\DHMT\Lab-04.docx" TargetMode="External"/><Relationship Id="rId24" Type="http://schemas.openxmlformats.org/officeDocument/2006/relationships/image" Target="https://phattrienphanmem123az.com/wp-content/uploads/2019/12/61.png" TargetMode="External"/><Relationship Id="rId32" Type="http://schemas.openxmlformats.org/officeDocument/2006/relationships/image" Target="https://phattrienphanmem123az.com/wp-content/uploads/2019/12/b63.png" TargetMode="External"/><Relationship Id="rId37" Type="http://schemas.openxmlformats.org/officeDocument/2006/relationships/image" Target="media/image13.png"/><Relationship Id="rId40" Type="http://schemas.openxmlformats.org/officeDocument/2006/relationships/image" Target="https://phattrienphanmem123az.com/wp-content/uploads/2019/12/b67.png" TargetMode="External"/><Relationship Id="rId45" Type="http://schemas.openxmlformats.org/officeDocument/2006/relationships/image" Target="media/image17.png"/><Relationship Id="rId53" Type="http://schemas.openxmlformats.org/officeDocument/2006/relationships/image" Target="media/image21.png"/><Relationship Id="rId58" Type="http://schemas.openxmlformats.org/officeDocument/2006/relationships/image" Target="https://phattrienphanmem123az.com/wp-content/uploads/2019/12/b616.png" TargetMode="External"/><Relationship Id="rId66" Type="http://schemas.openxmlformats.org/officeDocument/2006/relationships/image" Target="https://phattrienphanmem123az.com/wp-content/uploads/2019/12/b621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image" Target="https://phattrienphanmem123az.com/wp-content/uploads/2019/12/1-2-1024x330.png" TargetMode="External"/><Relationship Id="rId36" Type="http://schemas.openxmlformats.org/officeDocument/2006/relationships/image" Target="https://phattrienphanmem123az.com/wp-content/uploads/2019/12/b65.png" TargetMode="External"/><Relationship Id="rId49" Type="http://schemas.openxmlformats.org/officeDocument/2006/relationships/image" Target="media/image19.png"/><Relationship Id="rId57" Type="http://schemas.openxmlformats.org/officeDocument/2006/relationships/image" Target="media/image23.png"/><Relationship Id="rId61" Type="http://schemas.openxmlformats.org/officeDocument/2006/relationships/image" Target="media/image25.png"/><Relationship Id="rId10" Type="http://schemas.openxmlformats.org/officeDocument/2006/relationships/hyperlink" Target="file:///D:\2019\DHMT\Lab-04.docx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4" Type="http://schemas.openxmlformats.org/officeDocument/2006/relationships/image" Target="https://phattrienphanmem123az.com/wp-content/uploads/2019/12/b69.png" TargetMode="External"/><Relationship Id="rId52" Type="http://schemas.openxmlformats.org/officeDocument/2006/relationships/image" Target="https://phattrienphanmem123az.com/wp-content/uploads/2019/12/b613.png" TargetMode="External"/><Relationship Id="rId60" Type="http://schemas.openxmlformats.org/officeDocument/2006/relationships/image" Target="https://phattrienphanmem123az.com/wp-content/uploads/2019/12/b617.png" TargetMode="External"/><Relationship Id="rId65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yperlink" Target="file:///D:\2019\DHMT\Lab-04.docx" TargetMode="External"/><Relationship Id="rId14" Type="http://schemas.openxmlformats.org/officeDocument/2006/relationships/image" Target="https://phattrienphanmem123az.com/wp-content/uploads/2019/12/1.png" TargetMode="External"/><Relationship Id="rId22" Type="http://schemas.openxmlformats.org/officeDocument/2006/relationships/image" Target="https://phattrienphanmem123az.com/wp-content/uploads/2019/12/5.png" TargetMode="External"/><Relationship Id="rId27" Type="http://schemas.openxmlformats.org/officeDocument/2006/relationships/image" Target="media/image8.png"/><Relationship Id="rId30" Type="http://schemas.openxmlformats.org/officeDocument/2006/relationships/image" Target="https://phattrienphanmem123az.com/wp-content/uploads/2019/12/2-1.png" TargetMode="External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image" Target="https://phattrienphanmem123az.com/wp-content/uploads/2019/12/b611-300x238.png" TargetMode="External"/><Relationship Id="rId56" Type="http://schemas.openxmlformats.org/officeDocument/2006/relationships/image" Target="https://phattrienphanmem123az.com/wp-content/uploads/2019/12/b6-ret.png" TargetMode="External"/><Relationship Id="rId64" Type="http://schemas.openxmlformats.org/officeDocument/2006/relationships/image" Target="https://phattrienphanmem123az.com/wp-content/uploads/2019/12/b620.png" TargetMode="External"/><Relationship Id="rId69" Type="http://schemas.openxmlformats.org/officeDocument/2006/relationships/theme" Target="theme/theme1.xml"/><Relationship Id="rId8" Type="http://schemas.openxmlformats.org/officeDocument/2006/relationships/hyperlink" Target="file:///D:\2019\DHMT\Lab-04.docx" TargetMode="External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yperlink" Target="file:///D:\2019\DHMT\Lab-04.docx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image" Target="https://phattrienphanmem123az.com/wp-content/uploads/2019/12/b66.png" TargetMode="External"/><Relationship Id="rId46" Type="http://schemas.openxmlformats.org/officeDocument/2006/relationships/image" Target="https://phattrienphanmem123az.com/wp-content/uploads/2019/12/b6_10.png" TargetMode="External"/><Relationship Id="rId59" Type="http://schemas.openxmlformats.org/officeDocument/2006/relationships/image" Target="media/image24.png"/><Relationship Id="rId67" Type="http://schemas.openxmlformats.org/officeDocument/2006/relationships/footer" Target="footer1.xml"/><Relationship Id="rId20" Type="http://schemas.openxmlformats.org/officeDocument/2006/relationships/image" Target="https://phattrienphanmem123az.com/wp-content/uploads/2019/12/4.png" TargetMode="External"/><Relationship Id="rId41" Type="http://schemas.openxmlformats.org/officeDocument/2006/relationships/image" Target="media/image15.png"/><Relationship Id="rId54" Type="http://schemas.openxmlformats.org/officeDocument/2006/relationships/image" Target="https://phattrienphanmem123az.com/wp-content/uploads/2019/12/b614.png" TargetMode="External"/><Relationship Id="rId62" Type="http://schemas.openxmlformats.org/officeDocument/2006/relationships/image" Target="https://phattrienphanmem123az.com/wp-content/uploads/2019/12/b618-1024x529.pn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4FF142-2E4A-45C6-9075-460038948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2141</TotalTime>
  <Pages>1</Pages>
  <Words>2248</Words>
  <Characters>10367</Characters>
  <Application>Microsoft Office Word</Application>
  <DocSecurity>0</DocSecurity>
  <Lines>120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/>
  <LinksUpToDate>false</LinksUpToDate>
  <CharactersWithSpaces>12614</CharactersWithSpaces>
  <SharedDoc>false</SharedDoc>
  <HLinks>
    <vt:vector size="36" baseType="variant">
      <vt:variant>
        <vt:i4>3604547</vt:i4>
      </vt:variant>
      <vt:variant>
        <vt:i4>33</vt:i4>
      </vt:variant>
      <vt:variant>
        <vt:i4>0</vt:i4>
      </vt:variant>
      <vt:variant>
        <vt:i4>5</vt:i4>
      </vt:variant>
      <vt:variant>
        <vt:lpwstr>https://sourceforge.net/projects/opencvlibrary/files/4.2.0/opencv-4.2.0-vc14_vc15.exe/download</vt:lpwstr>
      </vt:variant>
      <vt:variant>
        <vt:lpwstr/>
      </vt:variant>
      <vt:variant>
        <vt:i4>7077923</vt:i4>
      </vt:variant>
      <vt:variant>
        <vt:i4>26</vt:i4>
      </vt:variant>
      <vt:variant>
        <vt:i4>0</vt:i4>
      </vt:variant>
      <vt:variant>
        <vt:i4>5</vt:i4>
      </vt:variant>
      <vt:variant>
        <vt:lpwstr>D:\2019\DHMT\Lab-04.docx</vt:lpwstr>
      </vt:variant>
      <vt:variant>
        <vt:lpwstr>_Toc39830837</vt:lpwstr>
      </vt:variant>
      <vt:variant>
        <vt:i4>7143459</vt:i4>
      </vt:variant>
      <vt:variant>
        <vt:i4>20</vt:i4>
      </vt:variant>
      <vt:variant>
        <vt:i4>0</vt:i4>
      </vt:variant>
      <vt:variant>
        <vt:i4>5</vt:i4>
      </vt:variant>
      <vt:variant>
        <vt:lpwstr>D:\2019\DHMT\Lab-04.docx</vt:lpwstr>
      </vt:variant>
      <vt:variant>
        <vt:lpwstr>_Toc39830836</vt:lpwstr>
      </vt:variant>
      <vt:variant>
        <vt:i4>7208995</vt:i4>
      </vt:variant>
      <vt:variant>
        <vt:i4>14</vt:i4>
      </vt:variant>
      <vt:variant>
        <vt:i4>0</vt:i4>
      </vt:variant>
      <vt:variant>
        <vt:i4>5</vt:i4>
      </vt:variant>
      <vt:variant>
        <vt:lpwstr>D:\2019\DHMT\Lab-04.docx</vt:lpwstr>
      </vt:variant>
      <vt:variant>
        <vt:lpwstr>_Toc39830835</vt:lpwstr>
      </vt:variant>
      <vt:variant>
        <vt:i4>7274531</vt:i4>
      </vt:variant>
      <vt:variant>
        <vt:i4>8</vt:i4>
      </vt:variant>
      <vt:variant>
        <vt:i4>0</vt:i4>
      </vt:variant>
      <vt:variant>
        <vt:i4>5</vt:i4>
      </vt:variant>
      <vt:variant>
        <vt:lpwstr>D:\2019\DHMT\Lab-04.docx</vt:lpwstr>
      </vt:variant>
      <vt:variant>
        <vt:lpwstr>_Toc39830834</vt:lpwstr>
      </vt:variant>
      <vt:variant>
        <vt:i4>6815779</vt:i4>
      </vt:variant>
      <vt:variant>
        <vt:i4>2</vt:i4>
      </vt:variant>
      <vt:variant>
        <vt:i4>0</vt:i4>
      </vt:variant>
      <vt:variant>
        <vt:i4>5</vt:i4>
      </vt:variant>
      <vt:variant>
        <vt:lpwstr>D:\2019\DHMT\Lab-04.docx</vt:lpwstr>
      </vt:variant>
      <vt:variant>
        <vt:lpwstr>_Toc39830833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keywords/>
  <cp:lastModifiedBy>ASTERATRON .</cp:lastModifiedBy>
  <cp:revision>6</cp:revision>
  <cp:lastPrinted>2011-04-19T07:18:00Z</cp:lastPrinted>
  <dcterms:created xsi:type="dcterms:W3CDTF">2020-06-03T03:55:00Z</dcterms:created>
  <dcterms:modified xsi:type="dcterms:W3CDTF">2020-06-27T13:26:00Z</dcterms:modified>
</cp:coreProperties>
</file>